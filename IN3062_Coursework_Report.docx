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60ECDE1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2C3EE11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D06B83" wp14:editId="6EB9837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3A4C60" w14:textId="7B05A9BC" w:rsidR="004B7E44" w:rsidRPr="008D1D07" w:rsidRDefault="008D1D07" w:rsidP="008D1D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0" w:lineRule="auto"/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</w:pP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>IN3062: Introduction to Artificial Intelligence</w:t>
                                  </w: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 xml:space="preserve"> Coursework</w:t>
                                  </w:r>
                                </w:p>
                                <w:p w14:paraId="234D7B8C" w14:textId="061CE15D" w:rsidR="008D1D07" w:rsidRPr="008D1D07" w:rsidRDefault="008D1D07" w:rsidP="008D1D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0" w:lineRule="auto"/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</w:pP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>Stroke Prediction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8D06B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583A4C60" w14:textId="7B05A9BC" w:rsidR="004B7E44" w:rsidRPr="008D1D07" w:rsidRDefault="008D1D07" w:rsidP="008D1D0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>IN3062: Introduction to Artificial Intelligence</w:t>
                            </w: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 xml:space="preserve"> Coursework</w:t>
                            </w:r>
                          </w:p>
                          <w:p w14:paraId="234D7B8C" w14:textId="061CE15D" w:rsidR="008D1D07" w:rsidRPr="008D1D07" w:rsidRDefault="008D1D07" w:rsidP="008D1D0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>Stroke Prediction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190FB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F638D6" wp14:editId="49EF4F45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981753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212608E" w14:textId="00BD3A0E" w:rsidR="004B7E44" w:rsidRDefault="004B7E44" w:rsidP="004B7E44"/>
        </w:tc>
      </w:tr>
      <w:tr w:rsidR="004B7E44" w14:paraId="6CC7578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FCDD3F" w14:textId="4AB37A06" w:rsidR="004B7E44" w:rsidRDefault="008D1D07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5D0EA5" wp14:editId="2707C14F">
                      <wp:extent cx="5138670" cy="11430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43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3F27FD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 xml:space="preserve">By </w:t>
                                  </w:r>
                                </w:p>
                                <w:p w14:paraId="0AEDE9BC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Abarna Ahilan</w:t>
                                  </w:r>
                                </w:p>
                                <w:p w14:paraId="642C7616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Rahim Ahmed</w:t>
                                  </w:r>
                                </w:p>
                                <w:p w14:paraId="18BB0AF4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Shajeevan Chandrasekaran</w:t>
                                  </w:r>
                                </w:p>
                                <w:p w14:paraId="5A9FE7C3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38B1BBA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5D0EA5" id="Text Box 3" o:spid="_x0000_s1027" type="#_x0000_t202" style="width:404.6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PtMQIAAFk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" filled="f" stroked="f" strokeweight=".5pt">
                      <v:textbox>
                        <w:txbxContent>
                          <w:p w14:paraId="4D3F27FD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 xml:space="preserve">By </w:t>
                            </w:r>
                          </w:p>
                          <w:p w14:paraId="0AEDE9BC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Abarna Ahilan</w:t>
                            </w:r>
                          </w:p>
                          <w:p w14:paraId="642C7616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Rahim Ahmed</w:t>
                            </w:r>
                          </w:p>
                          <w:p w14:paraId="18BB0AF4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Shajeevan Chandrasekaran</w:t>
                            </w:r>
                          </w:p>
                          <w:p w14:paraId="5A9FE7C3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B1BBA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FC0A6B0" w14:textId="11306CCB" w:rsidR="004B7E44" w:rsidRDefault="004B7E44" w:rsidP="004B7E44">
            <w:pPr>
              <w:rPr>
                <w:noProof/>
              </w:rPr>
            </w:pPr>
          </w:p>
        </w:tc>
      </w:tr>
    </w:tbl>
    <w:p w14:paraId="36758240" w14:textId="0F36A1C9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2221AC86" wp14:editId="5D41C336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116D71" wp14:editId="0D91664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76C7B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1BBB3AEE" w14:textId="6355527D" w:rsidR="00E94B5F" w:rsidRDefault="004B7E44" w:rsidP="008D1D07">
      <w:pPr>
        <w:spacing w:after="200"/>
      </w:pPr>
      <w:r>
        <w:br w:type="page"/>
      </w:r>
    </w:p>
    <w:sdt>
      <w:sdtPr>
        <w:id w:val="5867281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8"/>
          <w:szCs w:val="22"/>
        </w:rPr>
      </w:sdtEndPr>
      <w:sdtContent>
        <w:p w14:paraId="063F27E2" w14:textId="2B986C36" w:rsidR="008D1D07" w:rsidRPr="0072303F" w:rsidRDefault="008D1D07">
          <w:pPr>
            <w:pStyle w:val="TOCHeading"/>
            <w:rPr>
              <w:color w:val="auto"/>
            </w:rPr>
          </w:pPr>
          <w:r w:rsidRPr="0072303F">
            <w:rPr>
              <w:color w:val="auto"/>
            </w:rPr>
            <w:t>Contents</w:t>
          </w:r>
        </w:p>
        <w:p w14:paraId="4283F704" w14:textId="7895077B" w:rsidR="0072303F" w:rsidRPr="0072303F" w:rsidRDefault="008D1D07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r w:rsidRPr="0072303F">
            <w:rPr>
              <w:color w:val="auto"/>
            </w:rPr>
            <w:fldChar w:fldCharType="begin"/>
          </w:r>
          <w:r w:rsidRPr="0072303F">
            <w:rPr>
              <w:color w:val="auto"/>
            </w:rPr>
            <w:instrText xml:space="preserve"> TOC \o "1-3" \h \z \u </w:instrText>
          </w:r>
          <w:r w:rsidRPr="0072303F">
            <w:rPr>
              <w:color w:val="auto"/>
            </w:rPr>
            <w:fldChar w:fldCharType="separate"/>
          </w:r>
          <w:hyperlink w:anchor="_Toc87028596" w:history="1">
            <w:r w:rsidR="0072303F"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is your dataset, problem domain?</w:t>
            </w:r>
            <w:r w:rsidR="0072303F" w:rsidRPr="0072303F">
              <w:rPr>
                <w:noProof/>
                <w:webHidden/>
                <w:color w:val="auto"/>
              </w:rPr>
              <w:tab/>
            </w:r>
            <w:r w:rsidR="0072303F" w:rsidRPr="0072303F">
              <w:rPr>
                <w:noProof/>
                <w:webHidden/>
                <w:color w:val="auto"/>
              </w:rPr>
              <w:fldChar w:fldCharType="begin"/>
            </w:r>
            <w:r w:rsidR="0072303F" w:rsidRPr="0072303F">
              <w:rPr>
                <w:noProof/>
                <w:webHidden/>
                <w:color w:val="auto"/>
              </w:rPr>
              <w:instrText xml:space="preserve"> PAGEREF _Toc87028596 \h </w:instrText>
            </w:r>
            <w:r w:rsidR="0072303F" w:rsidRPr="0072303F">
              <w:rPr>
                <w:noProof/>
                <w:webHidden/>
                <w:color w:val="auto"/>
              </w:rPr>
            </w:r>
            <w:r w:rsidR="0072303F" w:rsidRPr="0072303F">
              <w:rPr>
                <w:noProof/>
                <w:webHidden/>
                <w:color w:val="auto"/>
              </w:rPr>
              <w:fldChar w:fldCharType="separate"/>
            </w:r>
            <w:r w:rsidR="0072303F" w:rsidRPr="0072303F">
              <w:rPr>
                <w:noProof/>
                <w:webHidden/>
                <w:color w:val="auto"/>
              </w:rPr>
              <w:t>3</w:t>
            </w:r>
            <w:r w:rsidR="0072303F"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BA82A78" w14:textId="52343FD4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7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Is your model classification or regression?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_Toc87028597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D722B83" w14:textId="6BFF52D3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8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have any missing, corrupt, or misleading data?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_Toc87028598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FFC2C55" w14:textId="11A1AA65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9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If so, how did you cope it?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_Toc87028599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83DC0BA" w14:textId="671F0291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0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Have you omitted some data? If so, why?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_Toc87028600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4175F2F" w14:textId="2A37DABC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1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apply techniques to understand your dataset?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_Toc87028601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FAB7014" w14:textId="687936CA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2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models did you use?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_Toc87028602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EF79F94" w14:textId="4E777194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3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How did you encode the input variables?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_Toc87028603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CB1FBAE" w14:textId="705241E9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4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are the criteria for selecting model performance evaluation tools?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_Toc87028604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11396C" w14:textId="35B6BC27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5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were your outputs?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_Toc87028605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6D4BDC6" w14:textId="27FAE606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6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have any problems or difficulties working with the dataset?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_Toc87028606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FE9C6B1" w14:textId="3A813118" w:rsidR="008D1D07" w:rsidRPr="003574AF" w:rsidRDefault="008D1D07">
          <w:pPr>
            <w:rPr>
              <w:color w:val="auto"/>
            </w:rPr>
          </w:pPr>
          <w:r w:rsidRPr="0072303F">
            <w:rPr>
              <w:b/>
              <w:bCs/>
              <w:noProof/>
              <w:color w:val="auto"/>
            </w:rPr>
            <w:fldChar w:fldCharType="end"/>
          </w:r>
        </w:p>
      </w:sdtContent>
    </w:sdt>
    <w:p w14:paraId="5B4A66E4" w14:textId="505A1EBB" w:rsidR="008D1D07" w:rsidRDefault="008D1D07" w:rsidP="008D1D07">
      <w:pPr>
        <w:spacing w:after="200"/>
      </w:pPr>
    </w:p>
    <w:p w14:paraId="2C59C6F9" w14:textId="0B330C89" w:rsidR="008D1D07" w:rsidRDefault="008D1D07" w:rsidP="008D1D07">
      <w:pPr>
        <w:spacing w:after="200"/>
      </w:pPr>
    </w:p>
    <w:p w14:paraId="4074A196" w14:textId="5567CBB6" w:rsidR="008D1D07" w:rsidRDefault="008D1D07" w:rsidP="008D1D07">
      <w:pPr>
        <w:spacing w:after="200"/>
      </w:pPr>
    </w:p>
    <w:p w14:paraId="09FEE541" w14:textId="12ADA3D1" w:rsidR="008D1D07" w:rsidRDefault="008D1D07" w:rsidP="008D1D07">
      <w:pPr>
        <w:spacing w:after="200"/>
      </w:pPr>
    </w:p>
    <w:p w14:paraId="2A723B0E" w14:textId="7B504F6A" w:rsidR="008D1D07" w:rsidRDefault="008D1D07" w:rsidP="008D1D07">
      <w:pPr>
        <w:spacing w:after="200"/>
      </w:pPr>
    </w:p>
    <w:p w14:paraId="530392B6" w14:textId="4B203E09" w:rsidR="008D1D07" w:rsidRDefault="008D1D07" w:rsidP="008D1D07">
      <w:pPr>
        <w:spacing w:after="200"/>
      </w:pPr>
    </w:p>
    <w:p w14:paraId="2EF8CB05" w14:textId="199139F0" w:rsidR="008D1D07" w:rsidRDefault="008D1D07" w:rsidP="008D1D07">
      <w:pPr>
        <w:spacing w:after="200"/>
      </w:pPr>
    </w:p>
    <w:p w14:paraId="73686BB9" w14:textId="07F9999D" w:rsidR="008D1D07" w:rsidRDefault="008D1D07" w:rsidP="008D1D07">
      <w:pPr>
        <w:spacing w:after="200"/>
      </w:pPr>
    </w:p>
    <w:p w14:paraId="0D86C3D3" w14:textId="06133A71" w:rsidR="008D1D07" w:rsidRDefault="008D1D07" w:rsidP="008D1D07">
      <w:pPr>
        <w:spacing w:after="200"/>
      </w:pPr>
    </w:p>
    <w:p w14:paraId="2AB5AACA" w14:textId="1665C188" w:rsidR="008D1D07" w:rsidRDefault="008D1D07" w:rsidP="008D1D07">
      <w:pPr>
        <w:spacing w:after="200"/>
      </w:pPr>
    </w:p>
    <w:p w14:paraId="58BE3015" w14:textId="13477FE1" w:rsidR="008D1D07" w:rsidRDefault="008D1D07" w:rsidP="008D1D07">
      <w:pPr>
        <w:spacing w:after="200"/>
      </w:pPr>
    </w:p>
    <w:p w14:paraId="3901A3F2" w14:textId="0EFB4027" w:rsidR="008D1D07" w:rsidRDefault="008D1D07" w:rsidP="008D1D07">
      <w:pPr>
        <w:spacing w:after="200"/>
      </w:pPr>
    </w:p>
    <w:p w14:paraId="57D8C559" w14:textId="3217D57A" w:rsidR="008D1D07" w:rsidRDefault="008D1D07" w:rsidP="008D1D07">
      <w:pPr>
        <w:spacing w:after="200"/>
      </w:pPr>
    </w:p>
    <w:p w14:paraId="5765839C" w14:textId="6C76CCCA" w:rsidR="008D1D07" w:rsidRDefault="008D1D07" w:rsidP="008D1D07">
      <w:pPr>
        <w:spacing w:after="200"/>
      </w:pPr>
    </w:p>
    <w:p w14:paraId="09E49834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0" w:name="_Toc87028596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lastRenderedPageBreak/>
        <w:t>What is your dataset, problem domain?</w:t>
      </w:r>
      <w:bookmarkEnd w:id="0"/>
    </w:p>
    <w:p w14:paraId="21AFBC10" w14:textId="196CEE26" w:rsidR="003574AF" w:rsidRDefault="003574AF" w:rsidP="00796F9E">
      <w:pPr>
        <w:rPr>
          <w:rFonts w:eastAsiaTheme="minorHAnsi"/>
          <w:lang w:val="en-GB"/>
        </w:rPr>
      </w:pPr>
    </w:p>
    <w:p w14:paraId="02F8DB36" w14:textId="52A1B60E" w:rsidR="00796F9E" w:rsidRPr="00DB0C77" w:rsidRDefault="000E14B2" w:rsidP="00796F9E">
      <w:pPr>
        <w:rPr>
          <w:rFonts w:ascii="Calibri" w:eastAsiaTheme="minorHAnsi" w:hAnsi="Calibri" w:cs="Calibri"/>
          <w:color w:val="auto"/>
          <w:sz w:val="24"/>
          <w:szCs w:val="24"/>
          <w:lang w:val="en-GB"/>
        </w:rPr>
      </w:pPr>
      <w:r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The dataset used for this project will be the dataset from the website known as Kaggle (</w:t>
      </w:r>
      <w:hyperlink r:id="rId8" w:history="1">
        <w:r w:rsidR="001F6C77" w:rsidRPr="00DB0C77">
          <w:rPr>
            <w:rStyle w:val="Hyperlink"/>
            <w:rFonts w:ascii="Calibri" w:eastAsiaTheme="minorHAnsi" w:hAnsi="Calibri" w:cs="Calibri"/>
            <w:color w:val="auto"/>
            <w:sz w:val="24"/>
            <w:szCs w:val="24"/>
            <w:lang w:val="en-GB"/>
          </w:rPr>
          <w:t>https://www.kaggle.com/datasets</w:t>
        </w:r>
      </w:hyperlink>
      <w:r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). The specific dataset used from Kaggle is the stroke dataset (</w:t>
      </w:r>
      <w:hyperlink r:id="rId9" w:history="1">
        <w:r w:rsidR="001F6C77" w:rsidRPr="00DB0C77">
          <w:rPr>
            <w:rStyle w:val="Hyperlink"/>
            <w:rFonts w:ascii="Calibri" w:eastAsiaTheme="minorHAnsi" w:hAnsi="Calibri" w:cs="Calibri"/>
            <w:color w:val="auto"/>
            <w:sz w:val="24"/>
            <w:szCs w:val="24"/>
            <w:lang w:val="en-GB"/>
          </w:rPr>
          <w:t>https://www.kaggle.com/fedesoriano/stroke-prediction-dataset</w:t>
        </w:r>
      </w:hyperlink>
      <w:r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).</w:t>
      </w:r>
      <w:r w:rsidR="001F6C77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 </w:t>
      </w:r>
      <w:r w:rsidR="00891FA2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The dataset provides information regarding different types of factors which can have </w:t>
      </w:r>
      <w:r w:rsidR="002A3C7E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an</w:t>
      </w:r>
      <w:r w:rsidR="00891FA2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 effect on the cause of stroke. It is a large </w:t>
      </w:r>
      <w:r w:rsidR="002A3C7E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dataset which initially contains 12 attributes and approximately 5000 observations. </w:t>
      </w:r>
      <w:r w:rsidR="0058456C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This means that there is a lot of data to work with. </w:t>
      </w:r>
    </w:p>
    <w:p w14:paraId="20D22A8D" w14:textId="39B7398A" w:rsidR="0058456C" w:rsidRPr="00DB0C77" w:rsidRDefault="0058456C" w:rsidP="00796F9E">
      <w:pPr>
        <w:rPr>
          <w:rFonts w:ascii="Calibri" w:eastAsiaTheme="minorHAnsi" w:hAnsi="Calibri" w:cs="Calibri"/>
          <w:color w:val="auto"/>
          <w:sz w:val="24"/>
          <w:szCs w:val="24"/>
          <w:lang w:val="en-GB"/>
        </w:rPr>
      </w:pPr>
    </w:p>
    <w:p w14:paraId="45274690" w14:textId="17250B76" w:rsidR="0058456C" w:rsidRPr="00DB0C77" w:rsidRDefault="0058456C" w:rsidP="00796F9E">
      <w:pPr>
        <w:rPr>
          <w:rFonts w:ascii="Calibri" w:eastAsiaTheme="minorHAnsi" w:hAnsi="Calibri" w:cs="Calibri"/>
          <w:color w:val="auto"/>
          <w:sz w:val="24"/>
          <w:szCs w:val="24"/>
          <w:lang w:val="en-GB"/>
        </w:rPr>
      </w:pPr>
      <w:r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The problem domain the project is focusing on is predicting stroke based of the different attributes that the dataset </w:t>
      </w:r>
      <w:r w:rsidR="0072303F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presents, and the valuable data included. There are some columns and rows that are required to be removed and edited in order to increase the accuracy of the prediction</w:t>
      </w:r>
      <w:r w:rsidR="001F0465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 through means such as </w:t>
      </w:r>
      <w:r w:rsidR="00FB5128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removing unnecessary data and </w:t>
      </w:r>
      <w:r w:rsidR="00EE0395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>replacing</w:t>
      </w:r>
      <w:r w:rsidR="00FB5128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 null with data acquired from the median amount.</w:t>
      </w:r>
      <w:r w:rsidR="00EE0395" w:rsidRPr="00DB0C77">
        <w:rPr>
          <w:rFonts w:ascii="Calibri" w:eastAsiaTheme="minorHAnsi" w:hAnsi="Calibri" w:cs="Calibri"/>
          <w:color w:val="auto"/>
          <w:sz w:val="24"/>
          <w:szCs w:val="24"/>
          <w:lang w:val="en-GB"/>
        </w:rPr>
        <w:t xml:space="preserve"> This will further increase the accuracy of the prediction regarding the problem domain.</w:t>
      </w:r>
    </w:p>
    <w:p w14:paraId="352E4AD0" w14:textId="77777777" w:rsidR="00C21B54" w:rsidRPr="001371D0" w:rsidRDefault="00C21B54" w:rsidP="00796F9E">
      <w:pPr>
        <w:rPr>
          <w:rFonts w:eastAsiaTheme="minorHAnsi"/>
          <w:color w:val="auto"/>
          <w:sz w:val="24"/>
          <w:szCs w:val="24"/>
          <w:lang w:val="en-GB"/>
        </w:rPr>
      </w:pPr>
    </w:p>
    <w:p w14:paraId="6DCE7BFD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1" w:name="_Toc87028597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lastRenderedPageBreak/>
        <w:t>Is your model classification or regression?</w:t>
      </w:r>
      <w:bookmarkEnd w:id="1"/>
    </w:p>
    <w:p w14:paraId="2577925F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77370AEB" w14:textId="042CD110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2" w:name="_Toc87028598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 xml:space="preserve">Did you have any missing, </w:t>
      </w:r>
      <w:r w:rsidR="006D50CB"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corrupt,</w:t>
      </w:r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 xml:space="preserve"> or misleading data?</w:t>
      </w:r>
      <w:bookmarkEnd w:id="2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 xml:space="preserve"> </w:t>
      </w:r>
    </w:p>
    <w:p w14:paraId="15AAD35B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3" w:name="_Toc87028599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If so, how did you cope it?</w:t>
      </w:r>
      <w:bookmarkEnd w:id="3"/>
    </w:p>
    <w:p w14:paraId="557B18CF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6E73935D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4" w:name="_Toc87028600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Have you omitted some data? If so, why?</w:t>
      </w:r>
      <w:bookmarkEnd w:id="4"/>
    </w:p>
    <w:p w14:paraId="62E952A4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2C144129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5" w:name="_Toc87028601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Did you apply techniques to understand your dataset?</w:t>
      </w:r>
      <w:bookmarkEnd w:id="5"/>
    </w:p>
    <w:p w14:paraId="201484BC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4E34D4AC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6" w:name="_Toc87028602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What models did you use?</w:t>
      </w:r>
      <w:bookmarkEnd w:id="6"/>
    </w:p>
    <w:p w14:paraId="5BCFA30C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47AEF806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7" w:name="_Toc87028603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How did you encode the input variables?</w:t>
      </w:r>
      <w:bookmarkEnd w:id="7"/>
    </w:p>
    <w:p w14:paraId="1E6DD0E7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75F3F5C5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8" w:name="_Toc87028604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What are the criteria for selecting model performance evaluation tools?</w:t>
      </w:r>
      <w:bookmarkEnd w:id="8"/>
    </w:p>
    <w:p w14:paraId="2B288E30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4DE39896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  <w:bookmarkStart w:id="9" w:name="_Toc87028605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What were your outputs?</w:t>
      </w:r>
      <w:bookmarkEnd w:id="9"/>
    </w:p>
    <w:p w14:paraId="2F618178" w14:textId="77777777" w:rsidR="003574AF" w:rsidRPr="00DB0C77" w:rsidRDefault="003574AF" w:rsidP="003574AF">
      <w:pPr>
        <w:pStyle w:val="Heading1"/>
        <w:rPr>
          <w:rFonts w:ascii="Arial" w:eastAsiaTheme="minorHAnsi" w:hAnsi="Arial" w:cs="Arial"/>
          <w:color w:val="auto"/>
          <w:sz w:val="36"/>
          <w:szCs w:val="36"/>
          <w:lang w:val="en-GB"/>
        </w:rPr>
      </w:pPr>
    </w:p>
    <w:p w14:paraId="4AB09D4D" w14:textId="77777777" w:rsidR="003574AF" w:rsidRPr="00DB0C77" w:rsidRDefault="003574AF" w:rsidP="003574AF">
      <w:pPr>
        <w:pStyle w:val="Heading1"/>
        <w:rPr>
          <w:rFonts w:ascii="Arial" w:hAnsi="Arial" w:cs="Arial"/>
          <w:color w:val="auto"/>
          <w:sz w:val="36"/>
          <w:szCs w:val="36"/>
        </w:rPr>
      </w:pPr>
      <w:bookmarkStart w:id="10" w:name="_Toc87028606"/>
      <w:r w:rsidRPr="00DB0C77">
        <w:rPr>
          <w:rFonts w:ascii="Arial" w:eastAsiaTheme="minorHAnsi" w:hAnsi="Arial" w:cs="Arial"/>
          <w:color w:val="auto"/>
          <w:sz w:val="36"/>
          <w:szCs w:val="36"/>
          <w:lang w:val="en-GB"/>
        </w:rPr>
        <w:t>Did you have any problems or difficulties working with the dataset?</w:t>
      </w:r>
      <w:bookmarkEnd w:id="10"/>
    </w:p>
    <w:p w14:paraId="249B4869" w14:textId="7435B4B1" w:rsidR="008D1D07" w:rsidRPr="00DB0C77" w:rsidRDefault="008D1D07" w:rsidP="008D1D07">
      <w:pPr>
        <w:spacing w:after="200"/>
        <w:rPr>
          <w:rFonts w:ascii="Arial" w:hAnsi="Arial" w:cs="Arial"/>
          <w:sz w:val="36"/>
          <w:szCs w:val="36"/>
        </w:rPr>
      </w:pPr>
    </w:p>
    <w:p w14:paraId="4B61CE41" w14:textId="02327972" w:rsidR="008D1D07" w:rsidRPr="008272D3" w:rsidRDefault="008D1D07" w:rsidP="008D1D07">
      <w:pPr>
        <w:spacing w:after="200"/>
        <w:rPr>
          <w:sz w:val="36"/>
          <w:szCs w:val="36"/>
        </w:rPr>
      </w:pPr>
    </w:p>
    <w:p w14:paraId="0092A193" w14:textId="471B94A8" w:rsidR="008D1D07" w:rsidRPr="008D1D07" w:rsidRDefault="008D1D07" w:rsidP="008D1D07">
      <w:pPr>
        <w:pStyle w:val="Heading1"/>
        <w:rPr>
          <w:color w:val="auto"/>
        </w:rPr>
      </w:pPr>
    </w:p>
    <w:sectPr w:rsidR="008D1D07" w:rsidRPr="008D1D07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7ED22" w14:textId="77777777" w:rsidR="00FF5660" w:rsidRDefault="00FF5660" w:rsidP="004B7E44">
      <w:r>
        <w:separator/>
      </w:r>
    </w:p>
  </w:endnote>
  <w:endnote w:type="continuationSeparator" w:id="0">
    <w:p w14:paraId="5FC3B144" w14:textId="77777777" w:rsidR="00FF5660" w:rsidRDefault="00FF5660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979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66D95" w14:textId="7523C688" w:rsidR="008D1D07" w:rsidRDefault="008D1D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66BCA4" w14:textId="164787EE" w:rsidR="008D1D07" w:rsidRDefault="008D1D07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735081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A32A4" w14:textId="77777777" w:rsidR="00FF5660" w:rsidRDefault="00FF5660" w:rsidP="004B7E44">
      <w:r>
        <w:separator/>
      </w:r>
    </w:p>
  </w:footnote>
  <w:footnote w:type="continuationSeparator" w:id="0">
    <w:p w14:paraId="7EFADCE9" w14:textId="77777777" w:rsidR="00FF5660" w:rsidRDefault="00FF5660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A13F1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E9BA8A2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7844A81" wp14:editId="092B2BC1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ACEA8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7844A81" id="Rectangle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0ACEA8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07"/>
    <w:rsid w:val="000E14B2"/>
    <w:rsid w:val="001371D0"/>
    <w:rsid w:val="001F0465"/>
    <w:rsid w:val="001F6C77"/>
    <w:rsid w:val="00293B83"/>
    <w:rsid w:val="002A3C7E"/>
    <w:rsid w:val="003574AF"/>
    <w:rsid w:val="004B7E44"/>
    <w:rsid w:val="004D47FE"/>
    <w:rsid w:val="004D5252"/>
    <w:rsid w:val="004F2B86"/>
    <w:rsid w:val="00541743"/>
    <w:rsid w:val="0058456C"/>
    <w:rsid w:val="005A718F"/>
    <w:rsid w:val="006A3CE7"/>
    <w:rsid w:val="006D50CB"/>
    <w:rsid w:val="0072303F"/>
    <w:rsid w:val="007516CF"/>
    <w:rsid w:val="00796F9E"/>
    <w:rsid w:val="008272D3"/>
    <w:rsid w:val="00891FA2"/>
    <w:rsid w:val="008B33BC"/>
    <w:rsid w:val="008D1D07"/>
    <w:rsid w:val="009120E9"/>
    <w:rsid w:val="00945900"/>
    <w:rsid w:val="009A40CE"/>
    <w:rsid w:val="009C396C"/>
    <w:rsid w:val="00B572B4"/>
    <w:rsid w:val="00BF2678"/>
    <w:rsid w:val="00C21B54"/>
    <w:rsid w:val="00C43956"/>
    <w:rsid w:val="00D42B0D"/>
    <w:rsid w:val="00DB0C77"/>
    <w:rsid w:val="00DB26A7"/>
    <w:rsid w:val="00E76CAD"/>
    <w:rsid w:val="00E9013C"/>
    <w:rsid w:val="00E94B5F"/>
    <w:rsid w:val="00EE0395"/>
    <w:rsid w:val="00FB5128"/>
    <w:rsid w:val="00FF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B6847"/>
  <w15:chartTrackingRefBased/>
  <w15:docId w15:val="{4EAB3D04-7351-4561-8BAF-E5D8D44A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D1D07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574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74AF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fedesoriano/stroke-prediction-dataset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JE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AC34-4995-4B9E-B2ED-07B4DAE5C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</TotalTime>
  <Pages>4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Shajeevan Chandrasekaran</dc:creator>
  <cp:keywords/>
  <dc:description/>
  <cp:lastModifiedBy>UG-Chandrasekaran, Shajeevan</cp:lastModifiedBy>
  <cp:revision>2</cp:revision>
  <dcterms:created xsi:type="dcterms:W3CDTF">2021-11-05T18:24:00Z</dcterms:created>
  <dcterms:modified xsi:type="dcterms:W3CDTF">2021-11-05T18:24:00Z</dcterms:modified>
</cp:coreProperties>
</file>