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557C71"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BBDFF2B"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If so, how did you cope 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27E5E5C3" w:rsidR="00362ED8" w:rsidRPr="00FB343E"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4A23B210">
            <wp:extent cx="3793066" cy="1877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818927" cy="1890497"/>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7729D710"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CB711C">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0D8C7C7B"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2C981B4E">
            <wp:extent cx="49720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1628775"/>
                    </a:xfrm>
                    <a:prstGeom prst="rect">
                      <a:avLst/>
                    </a:prstGeom>
                    <a:noFill/>
                    <a:ln>
                      <a:noFill/>
                    </a:ln>
                  </pic:spPr>
                </pic:pic>
              </a:graphicData>
            </a:graphic>
          </wp:inline>
        </w:drawing>
      </w:r>
    </w:p>
    <w:p w14:paraId="3B55FDCA" w14:textId="3204C0EA" w:rsidR="00707B3B" w:rsidRPr="00CB711C" w:rsidRDefault="00CB711C" w:rsidP="00CB711C">
      <w:pPr>
        <w:pStyle w:val="Caption"/>
        <w:jc w:val="both"/>
        <w:rPr>
          <w:rFonts w:ascii="Arial" w:eastAsiaTheme="minorHAnsi" w:hAnsi="Arial" w:cs="Arial"/>
          <w:color w:val="auto"/>
          <w:sz w:val="22"/>
          <w:szCs w:val="22"/>
          <w:lang w:val="en-GB"/>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Pr="00CB711C">
        <w:rPr>
          <w:noProof/>
          <w:color w:val="auto"/>
        </w:rPr>
        <w:t>2</w:t>
      </w:r>
      <w:r w:rsidRPr="00CB711C">
        <w:rPr>
          <w:color w:val="auto"/>
        </w:rPr>
        <w:fldChar w:fldCharType="end"/>
      </w:r>
      <w:r>
        <w:rPr>
          <w:color w:val="auto"/>
        </w:rPr>
        <w:t xml:space="preserve"> – Data as table (features matrix)</w:t>
      </w:r>
    </w:p>
    <w:p w14:paraId="58E08A31" w14:textId="77777777" w:rsidR="00CB711C" w:rsidRPr="00FB343E" w:rsidRDefault="00CB711C" w:rsidP="00A071FB">
      <w:pPr>
        <w:pStyle w:val="Heading1"/>
        <w:jc w:val="both"/>
        <w:rPr>
          <w:rFonts w:ascii="Arial" w:eastAsiaTheme="minorHAnsi" w:hAnsi="Arial" w:cs="Arial"/>
          <w:color w:val="auto"/>
          <w:sz w:val="22"/>
          <w:szCs w:val="22"/>
          <w:u w:val="single"/>
          <w:lang w:val="en-GB"/>
        </w:rPr>
      </w:pP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1519DB3" w14:textId="77777777" w:rsidR="00707B3B" w:rsidRDefault="00707B3B" w:rsidP="00A071FB">
      <w:pPr>
        <w:pStyle w:val="Heading1"/>
        <w:jc w:val="both"/>
        <w:rPr>
          <w:rFonts w:ascii="Arial" w:eastAsiaTheme="minorHAnsi" w:hAnsi="Arial" w:cs="Arial"/>
          <w:color w:val="auto"/>
          <w:sz w:val="22"/>
          <w:szCs w:val="22"/>
          <w:u w:val="single"/>
          <w:lang w:val="en-GB"/>
        </w:rPr>
      </w:pPr>
    </w:p>
    <w:p w14:paraId="74790064" w14:textId="5340E6ED" w:rsidR="00C835BA" w:rsidRPr="00C835BA" w:rsidRDefault="00C835BA" w:rsidP="00596B62">
      <w:pPr>
        <w:pStyle w:val="CW"/>
        <w:rPr>
          <w:b/>
        </w:rPr>
      </w:pPr>
      <w:r>
        <w:t>Decision tree, random forest, convolutional neural network, logistic regression.</w:t>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F6E78" w14:textId="77777777" w:rsidR="00557C71" w:rsidRDefault="00557C71" w:rsidP="004B7E44">
      <w:r>
        <w:separator/>
      </w:r>
    </w:p>
  </w:endnote>
  <w:endnote w:type="continuationSeparator" w:id="0">
    <w:p w14:paraId="65B862E3" w14:textId="77777777" w:rsidR="00557C71" w:rsidRDefault="00557C7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520DC" w14:textId="77777777" w:rsidR="00557C71" w:rsidRDefault="00557C71" w:rsidP="004B7E44">
      <w:r>
        <w:separator/>
      </w:r>
    </w:p>
  </w:footnote>
  <w:footnote w:type="continuationSeparator" w:id="0">
    <w:p w14:paraId="201E01CA" w14:textId="77777777" w:rsidR="00557C71" w:rsidRDefault="00557C7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qwUA0J1fniwAAAA="/>
  </w:docVars>
  <w:rsids>
    <w:rsidRoot w:val="008D1D07"/>
    <w:rsid w:val="000365A3"/>
    <w:rsid w:val="00041014"/>
    <w:rsid w:val="00046430"/>
    <w:rsid w:val="000622C4"/>
    <w:rsid w:val="00087F43"/>
    <w:rsid w:val="00096F0C"/>
    <w:rsid w:val="000E0F80"/>
    <w:rsid w:val="000E14B2"/>
    <w:rsid w:val="0013150F"/>
    <w:rsid w:val="001371D0"/>
    <w:rsid w:val="00146C53"/>
    <w:rsid w:val="00167FEC"/>
    <w:rsid w:val="00181C48"/>
    <w:rsid w:val="001B2FEE"/>
    <w:rsid w:val="001C615E"/>
    <w:rsid w:val="001E112F"/>
    <w:rsid w:val="001F0465"/>
    <w:rsid w:val="001F6C77"/>
    <w:rsid w:val="002579D0"/>
    <w:rsid w:val="00293B83"/>
    <w:rsid w:val="002964E1"/>
    <w:rsid w:val="002A3C7E"/>
    <w:rsid w:val="002B243B"/>
    <w:rsid w:val="002C44B9"/>
    <w:rsid w:val="002F23DC"/>
    <w:rsid w:val="00312F4E"/>
    <w:rsid w:val="003312DC"/>
    <w:rsid w:val="003574AF"/>
    <w:rsid w:val="00362ED8"/>
    <w:rsid w:val="003764FF"/>
    <w:rsid w:val="0038536F"/>
    <w:rsid w:val="00387733"/>
    <w:rsid w:val="00395A99"/>
    <w:rsid w:val="003A347B"/>
    <w:rsid w:val="003C04B9"/>
    <w:rsid w:val="003C5553"/>
    <w:rsid w:val="00452508"/>
    <w:rsid w:val="00464E24"/>
    <w:rsid w:val="00485E5A"/>
    <w:rsid w:val="004B7E44"/>
    <w:rsid w:val="004D0541"/>
    <w:rsid w:val="004D47FE"/>
    <w:rsid w:val="004D5252"/>
    <w:rsid w:val="004F2B86"/>
    <w:rsid w:val="0050191C"/>
    <w:rsid w:val="00511F5C"/>
    <w:rsid w:val="00531E7D"/>
    <w:rsid w:val="00541743"/>
    <w:rsid w:val="00553ABE"/>
    <w:rsid w:val="00557C71"/>
    <w:rsid w:val="00564105"/>
    <w:rsid w:val="00577430"/>
    <w:rsid w:val="0058456C"/>
    <w:rsid w:val="00596B62"/>
    <w:rsid w:val="005A1031"/>
    <w:rsid w:val="005A4A08"/>
    <w:rsid w:val="005A718F"/>
    <w:rsid w:val="005E2A86"/>
    <w:rsid w:val="006139A1"/>
    <w:rsid w:val="0062065E"/>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516CF"/>
    <w:rsid w:val="00780129"/>
    <w:rsid w:val="00796F9E"/>
    <w:rsid w:val="007A592C"/>
    <w:rsid w:val="007B4A09"/>
    <w:rsid w:val="0080108C"/>
    <w:rsid w:val="00812060"/>
    <w:rsid w:val="0082457F"/>
    <w:rsid w:val="008272D3"/>
    <w:rsid w:val="0084170A"/>
    <w:rsid w:val="008724B8"/>
    <w:rsid w:val="008814AC"/>
    <w:rsid w:val="00891FA2"/>
    <w:rsid w:val="008B33BC"/>
    <w:rsid w:val="008D1D07"/>
    <w:rsid w:val="00900D9A"/>
    <w:rsid w:val="009120E9"/>
    <w:rsid w:val="00945900"/>
    <w:rsid w:val="0098004E"/>
    <w:rsid w:val="009A1E8B"/>
    <w:rsid w:val="009A40CE"/>
    <w:rsid w:val="009C396C"/>
    <w:rsid w:val="00A071FB"/>
    <w:rsid w:val="00A47EF3"/>
    <w:rsid w:val="00AC12B4"/>
    <w:rsid w:val="00AC2027"/>
    <w:rsid w:val="00AC6C94"/>
    <w:rsid w:val="00B572B4"/>
    <w:rsid w:val="00BB235E"/>
    <w:rsid w:val="00BB5235"/>
    <w:rsid w:val="00C02279"/>
    <w:rsid w:val="00C17E16"/>
    <w:rsid w:val="00C21B54"/>
    <w:rsid w:val="00C30C0A"/>
    <w:rsid w:val="00C43956"/>
    <w:rsid w:val="00C53739"/>
    <w:rsid w:val="00C6703F"/>
    <w:rsid w:val="00C835BA"/>
    <w:rsid w:val="00CB0D9D"/>
    <w:rsid w:val="00CB711C"/>
    <w:rsid w:val="00CC008E"/>
    <w:rsid w:val="00CC6BE8"/>
    <w:rsid w:val="00CE70E0"/>
    <w:rsid w:val="00CF1A92"/>
    <w:rsid w:val="00D32E64"/>
    <w:rsid w:val="00D42B0D"/>
    <w:rsid w:val="00D70178"/>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1522</TotalTime>
  <Pages>5</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65</cp:revision>
  <dcterms:created xsi:type="dcterms:W3CDTF">2021-11-09T11:48:00Z</dcterms:created>
  <dcterms:modified xsi:type="dcterms:W3CDTF">2021-12-17T13:58:00Z</dcterms:modified>
</cp:coreProperties>
</file>