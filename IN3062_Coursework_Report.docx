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BB5235"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1A9DAE7A"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which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which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79BF91E3"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problem domain the project is focusing on is predicting stroke based of the different attributes that the dataset </w:t>
      </w:r>
      <w:r w:rsidR="0072303F" w:rsidRPr="00FB343E">
        <w:rPr>
          <w:rFonts w:ascii="Arial" w:eastAsiaTheme="minorHAnsi" w:hAnsi="Arial" w:cs="Arial"/>
          <w:color w:val="auto"/>
          <w:sz w:val="22"/>
          <w:lang w:val="en-GB"/>
        </w:rPr>
        <w:t xml:space="preserve">presents,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3EA9CCB5"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domain is focused on predicting stroke based of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4BD53D9F"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How does smoking effect chances of 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5F789BF6"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 we would expect the AI to successfully predict to a degree of accuracy as close to 95% as possible</w:t>
      </w:r>
    </w:p>
    <w:p w14:paraId="31041F15" w14:textId="6FAB18B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real accuracy of our machine learning will be illustrated through a graph which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618E196E"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was useful data, but some were not required for the prediction as it would not affect the accuracy and precision of the prediction if it were not included. For example, the column which had data on if the person was married or not 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was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is that it consists of numerical figures as well as description.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5BEA2A76" w:rsidR="006A43A4" w:rsidRDefault="00C30C0A"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There were some data which were either null or missing. </w:t>
      </w:r>
      <w:r w:rsidR="000E0F80" w:rsidRPr="00FB343E">
        <w:rPr>
          <w:rFonts w:ascii="Arial" w:eastAsiaTheme="minorHAnsi" w:hAnsi="Arial" w:cs="Arial"/>
          <w:color w:val="auto"/>
          <w:sz w:val="22"/>
          <w:lang w:val="en-GB"/>
        </w:rPr>
        <w:t>To</w:t>
      </w:r>
      <w:r w:rsidRPr="00FB343E">
        <w:rPr>
          <w:rFonts w:ascii="Arial" w:eastAsiaTheme="minorHAnsi" w:hAnsi="Arial" w:cs="Arial"/>
          <w:color w:val="auto"/>
          <w:sz w:val="22"/>
          <w:lang w:val="en-GB"/>
        </w:rPr>
        <w:t xml:space="preserve"> make these useful for the prediction of stroke these data will be transformed. In some cases, there were some figures missing </w:t>
      </w:r>
      <w:r w:rsidR="00E30FE7" w:rsidRPr="00FB343E">
        <w:rPr>
          <w:rFonts w:ascii="Arial" w:eastAsiaTheme="minorHAnsi" w:hAnsi="Arial" w:cs="Arial"/>
          <w:color w:val="auto"/>
          <w:sz w:val="22"/>
          <w:lang w:val="en-GB"/>
        </w:rPr>
        <w:t>from</w:t>
      </w:r>
      <w:r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a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effect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6ED240C4"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 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15F5FDB4"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which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BBDFF2B"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If so, how did you cope it?</w:t>
      </w:r>
      <w:bookmarkEnd w:id="7"/>
    </w:p>
    <w:p w14:paraId="6744C70E" w14:textId="1D647DAA"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796CC78A" w:rsidR="00362ED8" w:rsidRPr="00FB343E"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which do not affect the risk of strokes. </w:t>
      </w:r>
      <w:r w:rsidR="00CF1A92" w:rsidRPr="00FB343E">
        <w:rPr>
          <w:rFonts w:ascii="Arial" w:eastAsiaTheme="minorHAnsi" w:hAnsi="Arial" w:cs="Arial"/>
          <w:color w:val="auto"/>
          <w:sz w:val="22"/>
          <w:lang w:val="en-GB"/>
        </w:rPr>
        <w:t>Whilst cleaning the data we had notices there were values such as the Smoking Status being ‘Unknown’ and Gender being ‘Other’. We removed that as this does play a very large factor into stroke and it being an unknown would cause inaccuracy whilst training</w:t>
      </w:r>
      <w:r w:rsidR="00C53739" w:rsidRPr="00FB343E">
        <w:rPr>
          <w:rFonts w:ascii="Arial" w:eastAsiaTheme="minorHAnsi" w:hAnsi="Arial" w:cs="Arial"/>
          <w:color w:val="auto"/>
          <w:sz w:val="22"/>
          <w:lang w:val="en-GB"/>
        </w:rPr>
        <w:t>.</w:t>
      </w:r>
    </w:p>
    <w:p w14:paraId="2C144129"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9" w:name="_Toc87350802"/>
      <w:r w:rsidRPr="00FB343E">
        <w:rPr>
          <w:rFonts w:ascii="Arial" w:eastAsiaTheme="minorHAnsi" w:hAnsi="Arial" w:cs="Arial"/>
          <w:color w:val="auto"/>
          <w:sz w:val="22"/>
          <w:szCs w:val="22"/>
          <w:u w:val="single"/>
          <w:lang w:val="en-GB"/>
        </w:rPr>
        <w:lastRenderedPageBreak/>
        <w:t>Did you apply techniques to understand your dataset?</w:t>
      </w:r>
      <w:bookmarkEnd w:id="9"/>
    </w:p>
    <w:p w14:paraId="4E34D4AC"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25EB3E6" w:rsidR="00733E58" w:rsidRPr="00FB343E" w:rsidRDefault="00733E58" w:rsidP="00733E58">
      <w:pPr>
        <w:rPr>
          <w:rFonts w:ascii="Arial" w:hAnsi="Arial" w:cs="Arial"/>
          <w:color w:val="auto"/>
          <w:sz w:val="22"/>
        </w:rPr>
      </w:pPr>
      <w:r w:rsidRPr="00FB343E">
        <w:rPr>
          <w:rFonts w:ascii="Arial" w:hAnsi="Arial" w:cs="Arial"/>
          <w:color w:val="auto"/>
          <w:sz w:val="22"/>
        </w:rPr>
        <w:t>Problems with dataset included missing BMI, unknown smoking status and unknown/other gender</w:t>
      </w:r>
      <w:r w:rsidR="00577430" w:rsidRPr="00FB343E">
        <w:rPr>
          <w:rFonts w:ascii="Arial" w:hAnsi="Arial" w:cs="Arial"/>
          <w:color w:val="auto"/>
          <w:sz w:val="22"/>
        </w:rPr>
        <w:t xml:space="preserve">. For BMI we solved this problem by replacing the unknow values with the median. As for the gender and smoking status, any rows with unknown factors, we had completely removed from the dataset. </w:t>
      </w:r>
    </w:p>
    <w:sectPr w:rsidR="00733E58" w:rsidRPr="00FB343E"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CD08C" w14:textId="77777777" w:rsidR="00BB5235" w:rsidRDefault="00BB5235" w:rsidP="004B7E44">
      <w:r>
        <w:separator/>
      </w:r>
    </w:p>
  </w:endnote>
  <w:endnote w:type="continuationSeparator" w:id="0">
    <w:p w14:paraId="6CCB6257" w14:textId="77777777" w:rsidR="00BB5235" w:rsidRDefault="00BB523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C2050" w14:textId="77777777" w:rsidR="00BB5235" w:rsidRDefault="00BB5235" w:rsidP="004B7E44">
      <w:r>
        <w:separator/>
      </w:r>
    </w:p>
  </w:footnote>
  <w:footnote w:type="continuationSeparator" w:id="0">
    <w:p w14:paraId="0C61442B" w14:textId="77777777" w:rsidR="00BB5235" w:rsidRDefault="00BB523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622C4"/>
    <w:rsid w:val="000E0F80"/>
    <w:rsid w:val="000E14B2"/>
    <w:rsid w:val="0013150F"/>
    <w:rsid w:val="001371D0"/>
    <w:rsid w:val="00146C53"/>
    <w:rsid w:val="00167FEC"/>
    <w:rsid w:val="00181C48"/>
    <w:rsid w:val="001B2FEE"/>
    <w:rsid w:val="001F0465"/>
    <w:rsid w:val="001F6C77"/>
    <w:rsid w:val="002579D0"/>
    <w:rsid w:val="00293B83"/>
    <w:rsid w:val="002964E1"/>
    <w:rsid w:val="002A3C7E"/>
    <w:rsid w:val="002B243B"/>
    <w:rsid w:val="002C44B9"/>
    <w:rsid w:val="002F23DC"/>
    <w:rsid w:val="00312F4E"/>
    <w:rsid w:val="003312DC"/>
    <w:rsid w:val="003574AF"/>
    <w:rsid w:val="00362ED8"/>
    <w:rsid w:val="0038536F"/>
    <w:rsid w:val="00387733"/>
    <w:rsid w:val="00395A99"/>
    <w:rsid w:val="003A347B"/>
    <w:rsid w:val="00452508"/>
    <w:rsid w:val="00464E24"/>
    <w:rsid w:val="00485E5A"/>
    <w:rsid w:val="004B7E44"/>
    <w:rsid w:val="004D0541"/>
    <w:rsid w:val="004D47FE"/>
    <w:rsid w:val="004D5252"/>
    <w:rsid w:val="004F2B86"/>
    <w:rsid w:val="00511F5C"/>
    <w:rsid w:val="00541743"/>
    <w:rsid w:val="00553ABE"/>
    <w:rsid w:val="00564105"/>
    <w:rsid w:val="00577430"/>
    <w:rsid w:val="0058456C"/>
    <w:rsid w:val="005A1031"/>
    <w:rsid w:val="005A4A08"/>
    <w:rsid w:val="005A718F"/>
    <w:rsid w:val="005E2A86"/>
    <w:rsid w:val="00677EA8"/>
    <w:rsid w:val="00685FBC"/>
    <w:rsid w:val="006A3CE7"/>
    <w:rsid w:val="006A43A4"/>
    <w:rsid w:val="006B02AB"/>
    <w:rsid w:val="006D153D"/>
    <w:rsid w:val="006D50CB"/>
    <w:rsid w:val="0072303F"/>
    <w:rsid w:val="00733E58"/>
    <w:rsid w:val="00746B53"/>
    <w:rsid w:val="007516CF"/>
    <w:rsid w:val="00780129"/>
    <w:rsid w:val="00796F9E"/>
    <w:rsid w:val="007A592C"/>
    <w:rsid w:val="007B4A09"/>
    <w:rsid w:val="0080108C"/>
    <w:rsid w:val="00812060"/>
    <w:rsid w:val="0082457F"/>
    <w:rsid w:val="008272D3"/>
    <w:rsid w:val="0084170A"/>
    <w:rsid w:val="008724B8"/>
    <w:rsid w:val="008814AC"/>
    <w:rsid w:val="00891FA2"/>
    <w:rsid w:val="008B33BC"/>
    <w:rsid w:val="008D1D07"/>
    <w:rsid w:val="009120E9"/>
    <w:rsid w:val="00945900"/>
    <w:rsid w:val="0098004E"/>
    <w:rsid w:val="009A1E8B"/>
    <w:rsid w:val="009A40CE"/>
    <w:rsid w:val="009C396C"/>
    <w:rsid w:val="00A071FB"/>
    <w:rsid w:val="00A47EF3"/>
    <w:rsid w:val="00AC12B4"/>
    <w:rsid w:val="00AC2027"/>
    <w:rsid w:val="00AC6C94"/>
    <w:rsid w:val="00B572B4"/>
    <w:rsid w:val="00BB5235"/>
    <w:rsid w:val="00C17E16"/>
    <w:rsid w:val="00C21B54"/>
    <w:rsid w:val="00C30C0A"/>
    <w:rsid w:val="00C43956"/>
    <w:rsid w:val="00C53739"/>
    <w:rsid w:val="00C6703F"/>
    <w:rsid w:val="00CE70E0"/>
    <w:rsid w:val="00CF1A92"/>
    <w:rsid w:val="00D32E64"/>
    <w:rsid w:val="00D42B0D"/>
    <w:rsid w:val="00DB0C77"/>
    <w:rsid w:val="00DB26A7"/>
    <w:rsid w:val="00DC098E"/>
    <w:rsid w:val="00DC30B6"/>
    <w:rsid w:val="00E11F9D"/>
    <w:rsid w:val="00E132FC"/>
    <w:rsid w:val="00E30FE7"/>
    <w:rsid w:val="00E61313"/>
    <w:rsid w:val="00E711E7"/>
    <w:rsid w:val="00E76CAD"/>
    <w:rsid w:val="00E9013C"/>
    <w:rsid w:val="00E94B5F"/>
    <w:rsid w:val="00EB2B28"/>
    <w:rsid w:val="00EE0395"/>
    <w:rsid w:val="00EF25A9"/>
    <w:rsid w:val="00F11A06"/>
    <w:rsid w:val="00F331E2"/>
    <w:rsid w:val="00FA2594"/>
    <w:rsid w:val="00FB343E"/>
    <w:rsid w:val="00FB5128"/>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57</TotalTime>
  <Pages>5</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UG-Ahmed, Rahim</cp:lastModifiedBy>
  <cp:revision>43</cp:revision>
  <dcterms:created xsi:type="dcterms:W3CDTF">2021-11-09T11:48:00Z</dcterms:created>
  <dcterms:modified xsi:type="dcterms:W3CDTF">2021-11-11T17:02:00Z</dcterms:modified>
</cp:coreProperties>
</file>