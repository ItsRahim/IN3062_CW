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7403515E" w14:textId="59EE18ED" w:rsidR="000365A3" w:rsidRPr="00FB343E" w:rsidRDefault="008D1D07" w:rsidP="00A071FB">
          <w:pPr>
            <w:pStyle w:val="TOC1"/>
            <w:tabs>
              <w:tab w:val="right" w:leader="dot" w:pos="9926"/>
            </w:tabs>
            <w:jc w:val="both"/>
            <w:rPr>
              <w:rFonts w:ascii="Arial" w:hAnsi="Arial" w:cs="Arial"/>
              <w:noProof/>
              <w:color w:val="auto"/>
              <w:sz w:val="22"/>
              <w:lang w:val="en-GB" w:eastAsia="en-GB"/>
            </w:rPr>
          </w:pPr>
          <w:r w:rsidRPr="00FB343E">
            <w:rPr>
              <w:rFonts w:ascii="Arial" w:hAnsi="Arial" w:cs="Arial"/>
              <w:color w:val="auto"/>
              <w:sz w:val="22"/>
            </w:rPr>
            <w:fldChar w:fldCharType="begin"/>
          </w:r>
          <w:r w:rsidRPr="00FB343E">
            <w:rPr>
              <w:rFonts w:ascii="Arial" w:hAnsi="Arial" w:cs="Arial"/>
              <w:color w:val="auto"/>
              <w:sz w:val="22"/>
            </w:rPr>
            <w:instrText xml:space="preserve"> TOC \o "1-3" \h \z \u </w:instrText>
          </w:r>
          <w:r w:rsidRPr="00FB343E">
            <w:rPr>
              <w:rFonts w:ascii="Arial" w:hAnsi="Arial" w:cs="Arial"/>
              <w:color w:val="auto"/>
              <w:sz w:val="22"/>
            </w:rPr>
            <w:fldChar w:fldCharType="separate"/>
          </w:r>
          <w:hyperlink w:anchor="_Toc87350793" w:history="1">
            <w:r w:rsidR="000365A3" w:rsidRPr="00FB343E">
              <w:rPr>
                <w:rStyle w:val="Hyperlink"/>
                <w:rFonts w:ascii="Arial" w:eastAsiaTheme="minorHAnsi" w:hAnsi="Arial" w:cs="Arial"/>
                <w:noProof/>
                <w:color w:val="auto"/>
                <w:sz w:val="22"/>
                <w:lang w:val="en-GB"/>
              </w:rPr>
              <w:t>What is your dataset, problem domain?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3E557BC9" w14:textId="4A47C079" w:rsidR="000365A3" w:rsidRPr="00FB343E" w:rsidRDefault="00B83BB6" w:rsidP="00A071FB">
          <w:pPr>
            <w:pStyle w:val="TOC1"/>
            <w:tabs>
              <w:tab w:val="right" w:leader="dot" w:pos="9926"/>
            </w:tabs>
            <w:jc w:val="both"/>
            <w:rPr>
              <w:rFonts w:ascii="Arial" w:hAnsi="Arial" w:cs="Arial"/>
              <w:noProof/>
              <w:color w:val="auto"/>
              <w:sz w:val="22"/>
              <w:lang w:val="en-GB" w:eastAsia="en-GB"/>
            </w:rPr>
          </w:pPr>
          <w:hyperlink w:anchor="_Toc87350794" w:history="1">
            <w:r w:rsidR="000365A3" w:rsidRPr="00FB343E">
              <w:rPr>
                <w:rStyle w:val="Hyperlink"/>
                <w:rFonts w:ascii="Arial" w:eastAsiaTheme="minorHAnsi" w:hAnsi="Arial" w:cs="Arial"/>
                <w:noProof/>
                <w:color w:val="auto"/>
                <w:sz w:val="22"/>
                <w:lang w:val="en-GB"/>
              </w:rPr>
              <w:t>Define questions and analysis tasks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707A9294" w14:textId="582FF50E" w:rsidR="000365A3" w:rsidRPr="00FB343E" w:rsidRDefault="00B83BB6" w:rsidP="00A071FB">
          <w:pPr>
            <w:pStyle w:val="TOC1"/>
            <w:tabs>
              <w:tab w:val="right" w:leader="dot" w:pos="9926"/>
            </w:tabs>
            <w:jc w:val="both"/>
            <w:rPr>
              <w:rFonts w:ascii="Arial" w:hAnsi="Arial" w:cs="Arial"/>
              <w:noProof/>
              <w:color w:val="auto"/>
              <w:sz w:val="22"/>
              <w:lang w:val="en-GB" w:eastAsia="en-GB"/>
            </w:rPr>
          </w:pPr>
          <w:hyperlink w:anchor="_Toc87350795" w:history="1">
            <w:r w:rsidR="000365A3" w:rsidRPr="00FB343E">
              <w:rPr>
                <w:rStyle w:val="Hyperlink"/>
                <w:rFonts w:ascii="Arial" w:eastAsiaTheme="minorHAnsi" w:hAnsi="Arial" w:cs="Arial"/>
                <w:noProof/>
                <w:color w:val="auto"/>
                <w:sz w:val="22"/>
              </w:rPr>
              <w:t>Initial investigation of the dataset and the characteristics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29561953" w14:textId="2710CCF7" w:rsidR="000365A3" w:rsidRPr="00FB343E" w:rsidRDefault="00B83BB6" w:rsidP="00A071FB">
          <w:pPr>
            <w:pStyle w:val="TOC1"/>
            <w:tabs>
              <w:tab w:val="right" w:leader="dot" w:pos="9926"/>
            </w:tabs>
            <w:jc w:val="both"/>
            <w:rPr>
              <w:rFonts w:ascii="Arial" w:hAnsi="Arial" w:cs="Arial"/>
              <w:noProof/>
              <w:color w:val="auto"/>
              <w:sz w:val="22"/>
              <w:lang w:val="en-GB" w:eastAsia="en-GB"/>
            </w:rPr>
          </w:pPr>
          <w:hyperlink w:anchor="_Toc87350796" w:history="1">
            <w:r w:rsidR="000365A3" w:rsidRPr="00FB343E">
              <w:rPr>
                <w:rStyle w:val="Hyperlink"/>
                <w:rFonts w:ascii="Arial" w:eastAsiaTheme="minorHAnsi" w:hAnsi="Arial" w:cs="Arial"/>
                <w:noProof/>
                <w:color w:val="auto"/>
                <w:sz w:val="22"/>
              </w:rPr>
              <w:t>of the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67164BCF" w14:textId="5FDEAF7D" w:rsidR="000365A3" w:rsidRPr="00FB343E" w:rsidRDefault="00B83BB6" w:rsidP="00A071FB">
          <w:pPr>
            <w:pStyle w:val="TOC1"/>
            <w:tabs>
              <w:tab w:val="right" w:leader="dot" w:pos="9926"/>
            </w:tabs>
            <w:jc w:val="both"/>
            <w:rPr>
              <w:rFonts w:ascii="Arial" w:hAnsi="Arial" w:cs="Arial"/>
              <w:noProof/>
              <w:color w:val="auto"/>
              <w:sz w:val="22"/>
              <w:lang w:val="en-GB" w:eastAsia="en-GB"/>
            </w:rPr>
          </w:pPr>
          <w:hyperlink w:anchor="_Toc87350797" w:history="1">
            <w:r w:rsidR="000365A3" w:rsidRPr="00FB343E">
              <w:rPr>
                <w:rStyle w:val="Hyperlink"/>
                <w:rFonts w:ascii="Arial" w:eastAsiaTheme="minorHAnsi" w:hAnsi="Arial" w:cs="Arial"/>
                <w:noProof/>
                <w:color w:val="auto"/>
                <w:sz w:val="22"/>
                <w:lang w:val="en-GB"/>
              </w:rPr>
              <w:t>Plan as to how you might transform the data to make it useable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5D67290D" w14:textId="0BF930A5" w:rsidR="000365A3" w:rsidRPr="00FB343E" w:rsidRDefault="00B83BB6" w:rsidP="00A071FB">
          <w:pPr>
            <w:pStyle w:val="TOC1"/>
            <w:tabs>
              <w:tab w:val="right" w:leader="dot" w:pos="9926"/>
            </w:tabs>
            <w:jc w:val="both"/>
            <w:rPr>
              <w:rFonts w:ascii="Arial" w:hAnsi="Arial" w:cs="Arial"/>
              <w:noProof/>
              <w:color w:val="auto"/>
              <w:sz w:val="22"/>
              <w:lang w:val="en-GB" w:eastAsia="en-GB"/>
            </w:rPr>
          </w:pPr>
          <w:hyperlink w:anchor="_Toc87350798" w:history="1">
            <w:r w:rsidR="000365A3" w:rsidRPr="00FB343E">
              <w:rPr>
                <w:rStyle w:val="Hyperlink"/>
                <w:rFonts w:ascii="Arial" w:eastAsiaTheme="minorHAnsi" w:hAnsi="Arial" w:cs="Arial"/>
                <w:noProof/>
                <w:color w:val="auto"/>
                <w:sz w:val="22"/>
                <w:lang w:val="en-GB"/>
              </w:rPr>
              <w:t>Is your model classification or regression?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_Toc87350798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99EC44B" w14:textId="67BE2BBA" w:rsidR="000365A3" w:rsidRPr="00FB343E" w:rsidRDefault="00B83BB6" w:rsidP="00A071FB">
          <w:pPr>
            <w:pStyle w:val="TOC1"/>
            <w:tabs>
              <w:tab w:val="right" w:leader="dot" w:pos="9926"/>
            </w:tabs>
            <w:jc w:val="both"/>
            <w:rPr>
              <w:rFonts w:ascii="Arial" w:hAnsi="Arial" w:cs="Arial"/>
              <w:noProof/>
              <w:color w:val="auto"/>
              <w:sz w:val="22"/>
              <w:lang w:val="en-GB" w:eastAsia="en-GB"/>
            </w:rPr>
          </w:pPr>
          <w:hyperlink w:anchor="_Toc87350799" w:history="1">
            <w:r w:rsidR="000365A3" w:rsidRPr="00FB343E">
              <w:rPr>
                <w:rStyle w:val="Hyperlink"/>
                <w:rFonts w:ascii="Arial" w:eastAsiaTheme="minorHAnsi" w:hAnsi="Arial" w:cs="Arial"/>
                <w:noProof/>
                <w:color w:val="auto"/>
                <w:sz w:val="22"/>
                <w:lang w:val="en-GB"/>
              </w:rPr>
              <w:t>Did you have any missing, corrupt, or misleading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_Toc87350799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ADD52A7" w14:textId="73547F17" w:rsidR="000365A3" w:rsidRPr="00FB343E" w:rsidRDefault="00B83BB6" w:rsidP="00A071FB">
          <w:pPr>
            <w:pStyle w:val="TOC1"/>
            <w:tabs>
              <w:tab w:val="right" w:leader="dot" w:pos="9926"/>
            </w:tabs>
            <w:jc w:val="both"/>
            <w:rPr>
              <w:rFonts w:ascii="Arial" w:hAnsi="Arial" w:cs="Arial"/>
              <w:noProof/>
              <w:color w:val="auto"/>
              <w:sz w:val="22"/>
              <w:lang w:val="en-GB" w:eastAsia="en-GB"/>
            </w:rPr>
          </w:pPr>
          <w:hyperlink w:anchor="_Toc87350800" w:history="1">
            <w:r w:rsidR="000365A3" w:rsidRPr="00FB343E">
              <w:rPr>
                <w:rStyle w:val="Hyperlink"/>
                <w:rFonts w:ascii="Arial" w:eastAsiaTheme="minorHAnsi" w:hAnsi="Arial" w:cs="Arial"/>
                <w:noProof/>
                <w:color w:val="auto"/>
                <w:sz w:val="22"/>
                <w:lang w:val="en-GB"/>
              </w:rPr>
              <w:t>If so, how did you cope it?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_Toc87350800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7B8AF9A" w14:textId="66FB27D0" w:rsidR="000365A3" w:rsidRPr="00FB343E" w:rsidRDefault="00B83BB6" w:rsidP="00A071FB">
          <w:pPr>
            <w:pStyle w:val="TOC1"/>
            <w:tabs>
              <w:tab w:val="right" w:leader="dot" w:pos="9926"/>
            </w:tabs>
            <w:jc w:val="both"/>
            <w:rPr>
              <w:rFonts w:ascii="Arial" w:hAnsi="Arial" w:cs="Arial"/>
              <w:noProof/>
              <w:color w:val="auto"/>
              <w:sz w:val="22"/>
              <w:lang w:val="en-GB" w:eastAsia="en-GB"/>
            </w:rPr>
          </w:pPr>
          <w:hyperlink w:anchor="_Toc87350801" w:history="1">
            <w:r w:rsidR="000365A3" w:rsidRPr="00FB343E">
              <w:rPr>
                <w:rStyle w:val="Hyperlink"/>
                <w:rFonts w:ascii="Arial" w:eastAsiaTheme="minorHAnsi" w:hAnsi="Arial" w:cs="Arial"/>
                <w:noProof/>
                <w:color w:val="auto"/>
                <w:sz w:val="22"/>
                <w:lang w:val="en-GB"/>
              </w:rPr>
              <w:t>Have you omitted some data? If so, why?</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_Toc87350801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6335861A" w14:textId="01AEEAE0" w:rsidR="000365A3" w:rsidRPr="00FB343E" w:rsidRDefault="00B83BB6" w:rsidP="00A071FB">
          <w:pPr>
            <w:pStyle w:val="TOC1"/>
            <w:tabs>
              <w:tab w:val="right" w:leader="dot" w:pos="9926"/>
            </w:tabs>
            <w:jc w:val="both"/>
            <w:rPr>
              <w:rFonts w:ascii="Arial" w:hAnsi="Arial" w:cs="Arial"/>
              <w:noProof/>
              <w:color w:val="auto"/>
              <w:sz w:val="22"/>
              <w:lang w:val="en-GB" w:eastAsia="en-GB"/>
            </w:rPr>
          </w:pPr>
          <w:hyperlink w:anchor="_Toc87350802" w:history="1">
            <w:r w:rsidR="000365A3" w:rsidRPr="00FB343E">
              <w:rPr>
                <w:rStyle w:val="Hyperlink"/>
                <w:rFonts w:ascii="Arial" w:eastAsiaTheme="minorHAnsi" w:hAnsi="Arial" w:cs="Arial"/>
                <w:noProof/>
                <w:color w:val="auto"/>
                <w:sz w:val="22"/>
                <w:lang w:val="en-GB"/>
              </w:rPr>
              <w:t>Did you apply techniques to understand your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_Toc87350802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17668783" w14:textId="0CCDA348" w:rsidR="000365A3" w:rsidRPr="00FB343E" w:rsidRDefault="00B83BB6" w:rsidP="00A071FB">
          <w:pPr>
            <w:pStyle w:val="TOC1"/>
            <w:tabs>
              <w:tab w:val="right" w:leader="dot" w:pos="9926"/>
            </w:tabs>
            <w:jc w:val="both"/>
            <w:rPr>
              <w:rFonts w:ascii="Arial" w:hAnsi="Arial" w:cs="Arial"/>
              <w:noProof/>
              <w:color w:val="auto"/>
              <w:sz w:val="22"/>
              <w:lang w:val="en-GB" w:eastAsia="en-GB"/>
            </w:rPr>
          </w:pPr>
          <w:hyperlink w:anchor="_Toc87350803" w:history="1">
            <w:r w:rsidR="000365A3" w:rsidRPr="00FB343E">
              <w:rPr>
                <w:rStyle w:val="Hyperlink"/>
                <w:rFonts w:ascii="Arial" w:eastAsiaTheme="minorHAnsi" w:hAnsi="Arial" w:cs="Arial"/>
                <w:noProof/>
                <w:color w:val="auto"/>
                <w:sz w:val="22"/>
                <w:lang w:val="en-GB"/>
              </w:rPr>
              <w:t>What models did you use?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3696DED" w14:textId="3C757655" w:rsidR="000365A3" w:rsidRPr="00FB343E" w:rsidRDefault="00B83BB6" w:rsidP="00A071FB">
          <w:pPr>
            <w:pStyle w:val="TOC1"/>
            <w:tabs>
              <w:tab w:val="right" w:leader="dot" w:pos="9926"/>
            </w:tabs>
            <w:jc w:val="both"/>
            <w:rPr>
              <w:rFonts w:ascii="Arial" w:hAnsi="Arial" w:cs="Arial"/>
              <w:noProof/>
              <w:color w:val="auto"/>
              <w:sz w:val="22"/>
              <w:lang w:val="en-GB" w:eastAsia="en-GB"/>
            </w:rPr>
          </w:pPr>
          <w:hyperlink w:anchor="_Toc87350804" w:history="1">
            <w:r w:rsidR="000365A3" w:rsidRPr="00FB343E">
              <w:rPr>
                <w:rStyle w:val="Hyperlink"/>
                <w:rFonts w:ascii="Arial" w:eastAsiaTheme="minorHAnsi" w:hAnsi="Arial" w:cs="Arial"/>
                <w:noProof/>
                <w:color w:val="auto"/>
                <w:sz w:val="22"/>
                <w:lang w:val="en-GB"/>
              </w:rPr>
              <w:t>How did you encode the input variables?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0EAB05ED" w14:textId="6410E056" w:rsidR="000365A3" w:rsidRPr="00FB343E" w:rsidRDefault="00B83BB6" w:rsidP="00A071FB">
          <w:pPr>
            <w:pStyle w:val="TOC1"/>
            <w:tabs>
              <w:tab w:val="right" w:leader="dot" w:pos="9926"/>
            </w:tabs>
            <w:jc w:val="both"/>
            <w:rPr>
              <w:rFonts w:ascii="Arial" w:hAnsi="Arial" w:cs="Arial"/>
              <w:noProof/>
              <w:color w:val="auto"/>
              <w:sz w:val="22"/>
              <w:lang w:val="en-GB" w:eastAsia="en-GB"/>
            </w:rPr>
          </w:pPr>
          <w:hyperlink w:anchor="_Toc87350805" w:history="1">
            <w:r w:rsidR="000365A3" w:rsidRPr="00FB343E">
              <w:rPr>
                <w:rStyle w:val="Hyperlink"/>
                <w:rFonts w:ascii="Arial" w:eastAsiaTheme="minorHAnsi" w:hAnsi="Arial" w:cs="Arial"/>
                <w:noProof/>
                <w:color w:val="auto"/>
                <w:sz w:val="22"/>
                <w:lang w:val="en-GB"/>
              </w:rPr>
              <w:t>What are the criteria for selecting model performance evaluation tools?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20F0CFE" w14:textId="0F722C1B" w:rsidR="000365A3" w:rsidRPr="00FB343E" w:rsidRDefault="00B83BB6" w:rsidP="00A071FB">
          <w:pPr>
            <w:pStyle w:val="TOC1"/>
            <w:tabs>
              <w:tab w:val="right" w:leader="dot" w:pos="9926"/>
            </w:tabs>
            <w:jc w:val="both"/>
            <w:rPr>
              <w:rFonts w:ascii="Arial" w:hAnsi="Arial" w:cs="Arial"/>
              <w:noProof/>
              <w:color w:val="auto"/>
              <w:sz w:val="22"/>
              <w:lang w:val="en-GB" w:eastAsia="en-GB"/>
            </w:rPr>
          </w:pPr>
          <w:hyperlink w:anchor="_Toc87350806" w:history="1">
            <w:r w:rsidR="000365A3" w:rsidRPr="00FB343E">
              <w:rPr>
                <w:rStyle w:val="Hyperlink"/>
                <w:rFonts w:ascii="Arial" w:eastAsiaTheme="minorHAnsi" w:hAnsi="Arial" w:cs="Arial"/>
                <w:noProof/>
                <w:color w:val="auto"/>
                <w:sz w:val="22"/>
                <w:lang w:val="en-GB"/>
              </w:rPr>
              <w:t>What were your outputs?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26725972" w14:textId="45655B76" w:rsidR="000365A3" w:rsidRPr="00FB343E" w:rsidRDefault="00B83BB6" w:rsidP="00A071FB">
          <w:pPr>
            <w:pStyle w:val="TOC1"/>
            <w:tabs>
              <w:tab w:val="right" w:leader="dot" w:pos="9926"/>
            </w:tabs>
            <w:jc w:val="both"/>
            <w:rPr>
              <w:rFonts w:ascii="Arial" w:hAnsi="Arial" w:cs="Arial"/>
              <w:noProof/>
              <w:color w:val="auto"/>
              <w:sz w:val="22"/>
              <w:lang w:val="en-GB" w:eastAsia="en-GB"/>
            </w:rPr>
          </w:pPr>
          <w:hyperlink w:anchor="_Toc87350807" w:history="1">
            <w:r w:rsidR="000365A3" w:rsidRPr="00FB343E">
              <w:rPr>
                <w:rStyle w:val="Hyperlink"/>
                <w:rFonts w:ascii="Arial" w:eastAsiaTheme="minorHAnsi" w:hAnsi="Arial" w:cs="Arial"/>
                <w:noProof/>
                <w:color w:val="auto"/>
                <w:sz w:val="22"/>
                <w:lang w:val="en-GB"/>
              </w:rPr>
              <w:t>Did you have any problems or difficulties working with the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FE9C6B1" w14:textId="0BDE36D8" w:rsidR="008D1D07" w:rsidRPr="00FB343E" w:rsidRDefault="008D1D07" w:rsidP="00A071FB">
          <w:pPr>
            <w:jc w:val="both"/>
            <w:rPr>
              <w:rFonts w:ascii="Arial" w:hAnsi="Arial" w:cs="Arial"/>
              <w:color w:val="auto"/>
              <w:sz w:val="22"/>
            </w:rPr>
          </w:pPr>
          <w:r w:rsidRPr="00FB343E">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5765839C" w14:textId="187C49A2" w:rsidR="008D1D07" w:rsidRDefault="008D1D07" w:rsidP="00A071FB">
      <w:pPr>
        <w:spacing w:after="200"/>
        <w:jc w:val="both"/>
        <w:rPr>
          <w:rFonts w:ascii="Arial" w:hAnsi="Arial" w:cs="Arial"/>
          <w:sz w:val="22"/>
        </w:rPr>
      </w:pPr>
    </w:p>
    <w:p w14:paraId="7321840C" w14:textId="67D3A30A" w:rsidR="00FB343E" w:rsidRDefault="00FB343E" w:rsidP="00A071FB">
      <w:pPr>
        <w:spacing w:after="200"/>
        <w:jc w:val="both"/>
        <w:rPr>
          <w:rFonts w:ascii="Arial" w:hAnsi="Arial" w:cs="Arial"/>
          <w:sz w:val="22"/>
        </w:rPr>
      </w:pPr>
    </w:p>
    <w:p w14:paraId="3D229904" w14:textId="406F4D27" w:rsidR="00FB343E" w:rsidRDefault="00FB343E" w:rsidP="00A071FB">
      <w:pPr>
        <w:spacing w:after="200"/>
        <w:jc w:val="both"/>
        <w:rPr>
          <w:rFonts w:ascii="Arial" w:hAnsi="Arial" w:cs="Arial"/>
          <w:sz w:val="22"/>
        </w:rPr>
      </w:pPr>
    </w:p>
    <w:p w14:paraId="08EFB86C" w14:textId="197736F0" w:rsidR="00FB343E" w:rsidRDefault="00FB343E" w:rsidP="00A071FB">
      <w:pPr>
        <w:spacing w:after="200"/>
        <w:jc w:val="both"/>
        <w:rPr>
          <w:rFonts w:ascii="Arial" w:hAnsi="Arial" w:cs="Arial"/>
          <w:sz w:val="22"/>
        </w:rPr>
      </w:pPr>
    </w:p>
    <w:p w14:paraId="0D835062" w14:textId="77777777" w:rsidR="00FB343E" w:rsidRPr="00FB343E" w:rsidRDefault="00FB343E" w:rsidP="00A071FB">
      <w:pPr>
        <w:spacing w:after="200"/>
        <w:jc w:val="both"/>
        <w:rPr>
          <w:rFonts w:ascii="Arial" w:hAnsi="Arial" w:cs="Arial"/>
          <w:sz w:val="22"/>
        </w:rPr>
      </w:pPr>
    </w:p>
    <w:p w14:paraId="0D3B7FE0" w14:textId="77777777" w:rsidR="00FB343E" w:rsidRDefault="00FB343E" w:rsidP="00A071FB">
      <w:pPr>
        <w:pStyle w:val="Heading1"/>
        <w:jc w:val="both"/>
        <w:rPr>
          <w:rFonts w:ascii="Arial" w:eastAsiaTheme="minorHAnsi" w:hAnsi="Arial" w:cs="Arial"/>
          <w:color w:val="auto"/>
          <w:sz w:val="22"/>
          <w:szCs w:val="22"/>
          <w:u w:val="single"/>
          <w:lang w:val="en-GB"/>
        </w:rPr>
      </w:pPr>
      <w:bookmarkStart w:id="0" w:name="_Toc87350793"/>
    </w:p>
    <w:p w14:paraId="21AFBC10" w14:textId="7780A8F9" w:rsidR="003574AF" w:rsidRPr="00FB343E" w:rsidRDefault="003574AF" w:rsidP="00A071FB">
      <w:pPr>
        <w:pStyle w:val="Heading1"/>
        <w:jc w:val="both"/>
        <w:rPr>
          <w:rFonts w:ascii="Arial" w:eastAsiaTheme="minorHAnsi" w:hAnsi="Arial" w:cs="Arial"/>
          <w:color w:val="auto"/>
          <w:sz w:val="22"/>
          <w:szCs w:val="22"/>
          <w:u w:val="single"/>
          <w:lang w:val="en-GB"/>
        </w:rPr>
      </w:pPr>
      <w:r w:rsidRPr="00FB343E">
        <w:rPr>
          <w:rFonts w:ascii="Arial" w:eastAsiaTheme="minorHAnsi" w:hAnsi="Arial" w:cs="Arial"/>
          <w:color w:val="auto"/>
          <w:sz w:val="22"/>
          <w:szCs w:val="22"/>
          <w:u w:val="single"/>
          <w:lang w:val="en-GB"/>
        </w:rPr>
        <w:t>What is your dataset, problem domain?</w:t>
      </w:r>
      <w:bookmarkEnd w:id="0"/>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32F79894"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proofErr w:type="gramStart"/>
      <w:r w:rsidR="0072303F" w:rsidRPr="00FB343E">
        <w:rPr>
          <w:rFonts w:ascii="Arial" w:eastAsiaTheme="minorHAnsi" w:hAnsi="Arial" w:cs="Arial"/>
          <w:color w:val="auto"/>
          <w:sz w:val="22"/>
          <w:lang w:val="en-GB"/>
        </w:rPr>
        <w:t>presents</w:t>
      </w:r>
      <w:proofErr w:type="gramEnd"/>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244BA7B9" w:rsidR="00553ABE" w:rsidRPr="00FB343E" w:rsidRDefault="00553ABE" w:rsidP="00A071FB">
      <w:pPr>
        <w:pStyle w:val="Heading1"/>
        <w:jc w:val="both"/>
        <w:rPr>
          <w:rFonts w:ascii="Arial" w:eastAsiaTheme="minorHAnsi" w:hAnsi="Arial" w:cs="Arial"/>
          <w:color w:val="auto"/>
          <w:sz w:val="22"/>
          <w:szCs w:val="22"/>
          <w:u w:val="single"/>
          <w:lang w:val="en-GB"/>
        </w:rPr>
      </w:pPr>
      <w:bookmarkStart w:id="1" w:name="_Toc87350794"/>
      <w:r w:rsidRPr="00FB343E">
        <w:rPr>
          <w:rFonts w:ascii="Arial" w:eastAsiaTheme="minorHAnsi" w:hAnsi="Arial" w:cs="Arial"/>
          <w:color w:val="auto"/>
          <w:sz w:val="22"/>
          <w:szCs w:val="22"/>
          <w:u w:val="single"/>
          <w:lang w:val="en-GB"/>
        </w:rPr>
        <w:t>Define questions and analysis tasks</w:t>
      </w:r>
      <w:bookmarkEnd w:id="1"/>
    </w:p>
    <w:p w14:paraId="1D20C4FC" w14:textId="5E35F521"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 and if the person is a smoker or not. These factors can cause 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55284E9"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visualisations for the user to clearly understand the dataset</w:t>
      </w:r>
    </w:p>
    <w:p w14:paraId="09C1BF02" w14:textId="5315CE0E"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 etc.</w:t>
      </w:r>
    </w:p>
    <w:p w14:paraId="37CADB81" w14:textId="7248B8C1"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532A7C52" w:rsidR="0098004E" w:rsidRPr="00FB343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87350795"/>
      <w:r w:rsidRPr="00FB343E">
        <w:rPr>
          <w:rStyle w:val="Heading1Char"/>
          <w:rFonts w:ascii="Arial" w:eastAsiaTheme="minorHAnsi" w:hAnsi="Arial" w:cs="Arial"/>
          <w:color w:val="auto"/>
          <w:sz w:val="22"/>
          <w:szCs w:val="22"/>
          <w:u w:val="single"/>
        </w:rPr>
        <w:lastRenderedPageBreak/>
        <w:t>Initial investigation of the dataset and the characteristics</w:t>
      </w:r>
      <w:bookmarkStart w:id="3" w:name="_Toc87350796"/>
      <w:bookmarkEnd w:id="2"/>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3"/>
    </w:p>
    <w:p w14:paraId="2235A1C5" w14:textId="08BDEF1F"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proofErr w:type="gramStart"/>
      <w:r w:rsidR="00AC12B4" w:rsidRPr="00FB343E">
        <w:rPr>
          <w:rFonts w:ascii="Arial" w:eastAsiaTheme="minorHAnsi" w:hAnsi="Arial" w:cs="Arial"/>
          <w:color w:val="auto"/>
          <w:sz w:val="22"/>
        </w:rPr>
        <w:t>useful</w:t>
      </w:r>
      <w:proofErr w:type="gramEnd"/>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3E130E0" w:rsidR="002F23DC" w:rsidRPr="00FB343E" w:rsidRDefault="002F23DC" w:rsidP="00A071FB">
      <w:pPr>
        <w:pStyle w:val="Heading1"/>
        <w:jc w:val="both"/>
        <w:rPr>
          <w:rFonts w:ascii="Arial" w:eastAsiaTheme="minorHAnsi" w:hAnsi="Arial" w:cs="Arial"/>
          <w:color w:val="auto"/>
          <w:sz w:val="22"/>
          <w:szCs w:val="22"/>
          <w:u w:val="single"/>
          <w:lang w:val="en-GB"/>
        </w:rPr>
      </w:pPr>
      <w:bookmarkStart w:id="4" w:name="_Toc87350797"/>
      <w:r w:rsidRPr="00FB343E">
        <w:rPr>
          <w:rFonts w:ascii="Arial" w:eastAsiaTheme="minorHAnsi" w:hAnsi="Arial" w:cs="Arial"/>
          <w:color w:val="auto"/>
          <w:sz w:val="22"/>
          <w:szCs w:val="22"/>
          <w:u w:val="single"/>
          <w:lang w:val="en-GB"/>
        </w:rPr>
        <w:t>Plan as to how you might transform the data to make it useable</w:t>
      </w:r>
      <w:bookmarkEnd w:id="4"/>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72E7DC9B" w:rsidR="003574AF" w:rsidRPr="00FB343E" w:rsidRDefault="003574AF" w:rsidP="00A071FB">
      <w:pPr>
        <w:pStyle w:val="Heading1"/>
        <w:jc w:val="both"/>
        <w:rPr>
          <w:rFonts w:ascii="Arial" w:eastAsiaTheme="minorHAnsi" w:hAnsi="Arial" w:cs="Arial"/>
          <w:bCs/>
          <w:color w:val="auto"/>
          <w:sz w:val="22"/>
          <w:szCs w:val="22"/>
          <w:u w:val="single"/>
          <w:lang w:val="en-GB"/>
        </w:rPr>
      </w:pPr>
      <w:bookmarkStart w:id="5" w:name="_Toc87350798"/>
      <w:r w:rsidRPr="00FB343E">
        <w:rPr>
          <w:rFonts w:ascii="Arial" w:eastAsiaTheme="minorHAnsi" w:hAnsi="Arial" w:cs="Arial"/>
          <w:color w:val="auto"/>
          <w:sz w:val="22"/>
          <w:szCs w:val="22"/>
          <w:u w:val="single"/>
          <w:lang w:val="en-GB"/>
        </w:rPr>
        <w:t>Is your model classification or regression?</w:t>
      </w:r>
      <w:bookmarkEnd w:id="5"/>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5387A3A9" w:rsidR="003574AF" w:rsidRPr="00FB343E" w:rsidRDefault="003574AF" w:rsidP="00A071FB">
      <w:pPr>
        <w:pStyle w:val="Heading1"/>
        <w:jc w:val="both"/>
        <w:rPr>
          <w:rFonts w:ascii="Arial" w:eastAsiaTheme="minorHAnsi" w:hAnsi="Arial" w:cs="Arial"/>
          <w:color w:val="auto"/>
          <w:sz w:val="22"/>
          <w:szCs w:val="22"/>
          <w:u w:val="single"/>
          <w:lang w:val="en-GB"/>
        </w:rPr>
      </w:pPr>
      <w:bookmarkStart w:id="6" w:name="_Toc87350799"/>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w:t>
      </w:r>
      <w:bookmarkEnd w:id="6"/>
      <w:r w:rsidRPr="00FB343E">
        <w:rPr>
          <w:rFonts w:ascii="Arial" w:eastAsiaTheme="minorHAnsi" w:hAnsi="Arial" w:cs="Arial"/>
          <w:color w:val="auto"/>
          <w:sz w:val="22"/>
          <w:szCs w:val="22"/>
          <w:u w:val="single"/>
          <w:lang w:val="en-GB"/>
        </w:rPr>
        <w:t xml:space="preserve"> </w:t>
      </w:r>
      <w:bookmarkStart w:id="7" w:name="_Toc87350800"/>
      <w:r w:rsidRPr="00FB343E">
        <w:rPr>
          <w:rFonts w:ascii="Arial" w:eastAsiaTheme="minorHAnsi" w:hAnsi="Arial" w:cs="Arial"/>
          <w:color w:val="auto"/>
          <w:sz w:val="22"/>
          <w:szCs w:val="22"/>
          <w:u w:val="single"/>
          <w:lang w:val="en-GB"/>
        </w:rPr>
        <w:t xml:space="preserve">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7"/>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26CD71FC" w:rsidR="003574AF" w:rsidRPr="00FB343E" w:rsidRDefault="003574AF" w:rsidP="00A071FB">
      <w:pPr>
        <w:pStyle w:val="Heading1"/>
        <w:jc w:val="both"/>
        <w:rPr>
          <w:rFonts w:ascii="Arial" w:eastAsiaTheme="minorHAnsi" w:hAnsi="Arial" w:cs="Arial"/>
          <w:color w:val="auto"/>
          <w:sz w:val="22"/>
          <w:szCs w:val="22"/>
          <w:u w:val="single"/>
          <w:lang w:val="en-GB"/>
        </w:rPr>
      </w:pPr>
      <w:bookmarkStart w:id="8" w:name="_Toc87350801"/>
      <w:r w:rsidRPr="00FB343E">
        <w:rPr>
          <w:rFonts w:ascii="Arial" w:eastAsiaTheme="minorHAnsi" w:hAnsi="Arial" w:cs="Arial"/>
          <w:color w:val="auto"/>
          <w:sz w:val="22"/>
          <w:szCs w:val="22"/>
          <w:u w:val="single"/>
          <w:lang w:val="en-GB"/>
        </w:rPr>
        <w:t>Have you omitted some data? If so, why?</w:t>
      </w:r>
      <w:bookmarkEnd w:id="8"/>
    </w:p>
    <w:p w14:paraId="329AA418" w14:textId="14B7EECA" w:rsidR="00362ED8" w:rsidRDefault="00362ED8" w:rsidP="00CF1A92">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have omitted data such as ID, Work Type and Residence Type as we believe that these are factors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do not affect the risk of strokes. </w:t>
      </w:r>
      <w:r w:rsidR="00CF1A92" w:rsidRPr="00FB343E">
        <w:rPr>
          <w:rFonts w:ascii="Arial" w:eastAsiaTheme="minorHAnsi" w:hAnsi="Arial" w:cs="Arial"/>
          <w:color w:val="auto"/>
          <w:sz w:val="22"/>
          <w:lang w:val="en-GB"/>
        </w:rPr>
        <w:t>Whilst cleaning the data we had notice</w:t>
      </w:r>
      <w:r w:rsidR="006139A1">
        <w:rPr>
          <w:rFonts w:ascii="Arial" w:eastAsiaTheme="minorHAnsi" w:hAnsi="Arial" w:cs="Arial"/>
          <w:color w:val="auto"/>
          <w:sz w:val="22"/>
          <w:lang w:val="en-GB"/>
        </w:rPr>
        <w:t>d</w:t>
      </w:r>
      <w:r w:rsidR="00CF1A92" w:rsidRPr="00FB343E">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being an unknown would cause inaccuracy whilst training</w:t>
      </w:r>
      <w:r w:rsidR="00C53739" w:rsidRPr="00FB343E">
        <w:rPr>
          <w:rFonts w:ascii="Arial" w:eastAsiaTheme="minorHAnsi" w:hAnsi="Arial" w:cs="Arial"/>
          <w:color w:val="auto"/>
          <w:sz w:val="22"/>
          <w:lang w:val="en-GB"/>
        </w:rPr>
        <w:t>.</w:t>
      </w:r>
      <w:r w:rsidR="00691163">
        <w:rPr>
          <w:rFonts w:ascii="Arial" w:eastAsiaTheme="minorHAnsi" w:hAnsi="Arial" w:cs="Arial"/>
          <w:color w:val="auto"/>
          <w:sz w:val="22"/>
          <w:lang w:val="en-GB"/>
        </w:rPr>
        <w:t xml:space="preserve"> </w:t>
      </w:r>
    </w:p>
    <w:p w14:paraId="6F507899" w14:textId="77777777" w:rsidR="00C6148E" w:rsidRPr="00FB343E" w:rsidRDefault="00C6148E" w:rsidP="00CF1A92">
      <w:pPr>
        <w:jc w:val="both"/>
        <w:rPr>
          <w:rFonts w:ascii="Arial" w:eastAsiaTheme="minorHAnsi" w:hAnsi="Arial" w:cs="Arial"/>
          <w:color w:val="auto"/>
          <w:sz w:val="22"/>
          <w:lang w:val="en-GB"/>
        </w:rPr>
      </w:pPr>
    </w:p>
    <w:p w14:paraId="2C144129" w14:textId="0C12AE7C" w:rsidR="003574AF" w:rsidRDefault="003574AF" w:rsidP="00596B62">
      <w:pPr>
        <w:pStyle w:val="Heading"/>
      </w:pPr>
      <w:bookmarkStart w:id="9" w:name="_Toc87350802"/>
      <w:r w:rsidRPr="00FB343E">
        <w:t>Did you apply techniques to understand your dataset?</w:t>
      </w:r>
      <w:bookmarkEnd w:id="9"/>
    </w:p>
    <w:p w14:paraId="7723BC25" w14:textId="7CE8F354" w:rsidR="00596B62" w:rsidRDefault="00CB711C" w:rsidP="00596B62">
      <w:pPr>
        <w:pStyle w:val="CW"/>
      </w:pPr>
      <w:r>
        <w:t xml:space="preserve">The first step we took to understanding our dataset was using a confusion matrix to visualise how smoking and gender impacts the likelihood of having a stroke. </w:t>
      </w:r>
      <w:r w:rsidR="00D70178">
        <w:t xml:space="preserve">This matrix allowed us to easily picture the dataset and better understand </w:t>
      </w:r>
      <w:r w:rsidR="00CC008E">
        <w:t>that both</w:t>
      </w:r>
      <w:r w:rsidR="00D70178">
        <w:t xml:space="preserve"> </w:t>
      </w:r>
      <w:r w:rsidR="00CC008E">
        <w:t>smoking and gender</w:t>
      </w:r>
      <w:r w:rsidR="00D70178">
        <w:t xml:space="preserve"> influenced the probability of stroke</w:t>
      </w:r>
      <w:r w:rsidR="00CC008E">
        <w:t xml:space="preserve"> </w:t>
      </w:r>
      <w:r w:rsidR="00D70178">
        <w:t xml:space="preserve">according to our data. </w:t>
      </w:r>
      <w:r w:rsidR="003764FF">
        <w:t xml:space="preserve">Using this </w:t>
      </w:r>
      <w:proofErr w:type="gramStart"/>
      <w:r w:rsidR="003764FF">
        <w:t>matrix</w:t>
      </w:r>
      <w:proofErr w:type="gramEnd"/>
      <w:r w:rsidR="003764FF">
        <w:t xml:space="preserve"> we were able to find out that the highest percentage of people </w:t>
      </w:r>
      <w:r w:rsidR="003764FF">
        <w:lastRenderedPageBreak/>
        <w:t>with a stroke in our dataset were females that had never smoked at 45% a</w:t>
      </w:r>
      <w:r w:rsidR="00D70178">
        <w:t>long with</w:t>
      </w:r>
      <w:r w:rsidR="003764FF">
        <w:t xml:space="preserve"> males that had quit smoking at 33%. </w:t>
      </w:r>
    </w:p>
    <w:p w14:paraId="61D1216F" w14:textId="77777777" w:rsidR="00046430" w:rsidRPr="00CB711C" w:rsidRDefault="00CB0D9D" w:rsidP="00046430">
      <w:pPr>
        <w:pStyle w:val="Heading1"/>
        <w:jc w:val="both"/>
      </w:pPr>
      <w:r w:rsidRPr="00CB711C">
        <w:rPr>
          <w:rFonts w:ascii="Arial" w:eastAsiaTheme="minorHAnsi" w:hAnsi="Arial" w:cs="Arial"/>
          <w:noProof/>
          <w:color w:val="auto"/>
          <w:sz w:val="22"/>
          <w:szCs w:val="22"/>
          <w:lang w:val="en-GB"/>
        </w:rPr>
        <w:drawing>
          <wp:inline distT="0" distB="0" distL="0" distR="0" wp14:anchorId="2A931D86" wp14:editId="033FD161">
            <wp:extent cx="3113903" cy="15414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143000" cy="1555890"/>
                    </a:xfrm>
                    <a:prstGeom prst="rect">
                      <a:avLst/>
                    </a:prstGeom>
                    <a:noFill/>
                    <a:ln>
                      <a:noFill/>
                    </a:ln>
                    <a:extLst>
                      <a:ext uri="{53640926-AAD7-44D8-BBD7-CCE9431645EC}">
                        <a14:shadowObscured xmlns:a14="http://schemas.microsoft.com/office/drawing/2010/main"/>
                      </a:ext>
                    </a:extLst>
                  </pic:spPr>
                </pic:pic>
              </a:graphicData>
            </a:graphic>
          </wp:inline>
        </w:drawing>
      </w:r>
    </w:p>
    <w:p w14:paraId="1BA6A65A" w14:textId="27D45481" w:rsidR="00CC008E" w:rsidRDefault="00046430" w:rsidP="00CC008E">
      <w:pPr>
        <w:pStyle w:val="Caption"/>
        <w:jc w:val="both"/>
        <w:rPr>
          <w:color w:val="161718" w:themeColor="text1"/>
        </w:rPr>
      </w:pPr>
      <w:r w:rsidRPr="00CB711C">
        <w:rPr>
          <w:color w:val="161718" w:themeColor="text1"/>
        </w:rPr>
        <w:t xml:space="preserve">Figure </w:t>
      </w:r>
      <w:r w:rsidRPr="00CB711C">
        <w:rPr>
          <w:color w:val="161718" w:themeColor="text1"/>
        </w:rPr>
        <w:fldChar w:fldCharType="begin"/>
      </w:r>
      <w:r w:rsidRPr="00CB711C">
        <w:rPr>
          <w:color w:val="161718" w:themeColor="text1"/>
        </w:rPr>
        <w:instrText xml:space="preserve"> SEQ Figure \* ARABIC </w:instrText>
      </w:r>
      <w:r w:rsidRPr="00CB711C">
        <w:rPr>
          <w:color w:val="161718" w:themeColor="text1"/>
        </w:rPr>
        <w:fldChar w:fldCharType="separate"/>
      </w:r>
      <w:r w:rsidR="004C0C25">
        <w:rPr>
          <w:noProof/>
          <w:color w:val="161718" w:themeColor="text1"/>
        </w:rPr>
        <w:t>1</w:t>
      </w:r>
      <w:r w:rsidRPr="00CB711C">
        <w:rPr>
          <w:color w:val="161718" w:themeColor="text1"/>
        </w:rPr>
        <w:fldChar w:fldCharType="end"/>
      </w:r>
      <w:r w:rsidR="00CB711C">
        <w:rPr>
          <w:color w:val="161718" w:themeColor="text1"/>
        </w:rPr>
        <w:t xml:space="preserve"> – Confusion matrix</w:t>
      </w:r>
    </w:p>
    <w:p w14:paraId="1B2C6E23" w14:textId="1F6A04BA" w:rsidR="00CC008E" w:rsidRPr="00CC008E" w:rsidRDefault="00CC008E" w:rsidP="00CC008E">
      <w:pPr>
        <w:pStyle w:val="CW"/>
      </w:pPr>
      <w:r>
        <w:t xml:space="preserve">Along with the </w:t>
      </w:r>
      <w:r w:rsidR="00E80032">
        <w:t xml:space="preserve">matrix, we also loaded the data in a data structure using pandas </w:t>
      </w:r>
      <w:proofErr w:type="spellStart"/>
      <w:r w:rsidR="00E80032">
        <w:t>DataFrame</w:t>
      </w:r>
      <w:proofErr w:type="spellEnd"/>
      <w:r w:rsidR="00E80032">
        <w:t xml:space="preserve">. </w:t>
      </w:r>
      <w:r w:rsidR="00C6148E">
        <w:t>With this table, we were able to analyse the data by splitting the data into mean, min</w:t>
      </w:r>
      <w:r w:rsidR="00747B6C">
        <w:t>imum</w:t>
      </w:r>
      <w:r w:rsidR="00C6148E">
        <w:t>, max</w:t>
      </w:r>
      <w:r w:rsidR="00747B6C">
        <w:t>imum</w:t>
      </w:r>
      <w:r w:rsidR="00C6148E">
        <w:t xml:space="preserve"> etc. The table shows the mean age of people in the data is </w:t>
      </w:r>
      <w:proofErr w:type="gramStart"/>
      <w:r w:rsidR="00C6148E">
        <w:t>48, yet</w:t>
      </w:r>
      <w:proofErr w:type="gramEnd"/>
      <w:r w:rsidR="00C6148E">
        <w:t xml:space="preserve"> has a wide range of age from 10 to 82 years old. </w:t>
      </w:r>
      <w:r w:rsidR="00C6148E" w:rsidRPr="005B46F9">
        <w:t>We discovered that</w:t>
      </w:r>
      <w:r w:rsidR="00197919" w:rsidRPr="005B46F9">
        <w:t xml:space="preserve"> </w:t>
      </w:r>
      <w:r w:rsidR="00747B6C" w:rsidRPr="005B46F9">
        <w:t>f</w:t>
      </w:r>
      <w:r w:rsidR="00F27294">
        <w:t>or</w:t>
      </w:r>
      <w:r w:rsidR="00747B6C" w:rsidRPr="005B46F9">
        <w:t xml:space="preserve"> the mean from the data, </w:t>
      </w:r>
      <w:r w:rsidR="00197919" w:rsidRPr="005B46F9">
        <w:t>it can be assumed that most people have not smoked since the smoking status is a</w:t>
      </w:r>
      <w:r w:rsidR="00885C79">
        <w:t>round</w:t>
      </w:r>
      <w:r w:rsidR="00197919" w:rsidRPr="005B46F9">
        <w:t xml:space="preserve"> -0.02</w:t>
      </w:r>
      <w:r w:rsidR="005B46F9" w:rsidRPr="005B46F9">
        <w:t>.</w:t>
      </w:r>
    </w:p>
    <w:p w14:paraId="3827CBD3" w14:textId="77777777" w:rsidR="00CB711C" w:rsidRDefault="00CB711C" w:rsidP="00CB711C">
      <w:pPr>
        <w:pStyle w:val="Heading1"/>
        <w:jc w:val="both"/>
      </w:pPr>
      <w:r w:rsidRPr="00CB711C">
        <w:rPr>
          <w:rFonts w:ascii="Arial" w:eastAsiaTheme="minorHAnsi" w:hAnsi="Arial" w:cs="Arial"/>
          <w:noProof/>
          <w:color w:val="auto"/>
          <w:sz w:val="22"/>
          <w:szCs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17E6CDC4" w:rsidR="00CB711C" w:rsidRDefault="00CB711C" w:rsidP="00C23F59">
      <w:pPr>
        <w:pStyle w:val="Caption"/>
        <w:jc w:val="both"/>
        <w:rPr>
          <w:color w:val="auto"/>
        </w:rPr>
      </w:pPr>
      <w:r w:rsidRPr="00CB711C">
        <w:rPr>
          <w:color w:val="auto"/>
        </w:rPr>
        <w:t xml:space="preserve">Figure </w:t>
      </w:r>
      <w:r w:rsidRPr="00CB711C">
        <w:rPr>
          <w:color w:val="auto"/>
        </w:rPr>
        <w:fldChar w:fldCharType="begin"/>
      </w:r>
      <w:r w:rsidRPr="00CB711C">
        <w:rPr>
          <w:color w:val="auto"/>
        </w:rPr>
        <w:instrText xml:space="preserve"> SEQ Figure \* ARABIC </w:instrText>
      </w:r>
      <w:r w:rsidRPr="00CB711C">
        <w:rPr>
          <w:color w:val="auto"/>
        </w:rPr>
        <w:fldChar w:fldCharType="separate"/>
      </w:r>
      <w:r w:rsidR="004C0C25">
        <w:rPr>
          <w:noProof/>
          <w:color w:val="auto"/>
        </w:rPr>
        <w:t>2</w:t>
      </w:r>
      <w:r w:rsidRPr="00CB711C">
        <w:rPr>
          <w:color w:val="auto"/>
        </w:rPr>
        <w:fldChar w:fldCharType="end"/>
      </w:r>
      <w:r>
        <w:rPr>
          <w:color w:val="auto"/>
        </w:rPr>
        <w:t xml:space="preserve"> – Data as </w:t>
      </w:r>
      <w:r w:rsidR="00C6148E">
        <w:rPr>
          <w:color w:val="auto"/>
        </w:rPr>
        <w:t xml:space="preserve">a </w:t>
      </w:r>
      <w:r>
        <w:rPr>
          <w:color w:val="auto"/>
        </w:rPr>
        <w:t>table (features matrix)</w:t>
      </w:r>
    </w:p>
    <w:p w14:paraId="41ADC448" w14:textId="77777777" w:rsidR="004C0C25" w:rsidRDefault="00093969" w:rsidP="004C0C25">
      <w:pPr>
        <w:keepNext/>
      </w:pPr>
      <w:r w:rsidRPr="00093969">
        <w:drawing>
          <wp:inline distT="0" distB="0" distL="0" distR="0" wp14:anchorId="74BC5D19" wp14:editId="1C7ACB08">
            <wp:extent cx="2093588" cy="1450049"/>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103194" cy="1456702"/>
                    </a:xfrm>
                    <a:prstGeom prst="rect">
                      <a:avLst/>
                    </a:prstGeom>
                  </pic:spPr>
                </pic:pic>
              </a:graphicData>
            </a:graphic>
          </wp:inline>
        </w:drawing>
      </w:r>
    </w:p>
    <w:p w14:paraId="5C16ACE4" w14:textId="2F395DBE" w:rsidR="00093969" w:rsidRPr="004C0C25" w:rsidRDefault="004C0C25" w:rsidP="004C0C25">
      <w:pPr>
        <w:pStyle w:val="Caption"/>
        <w:rPr>
          <w:color w:val="auto"/>
        </w:rPr>
      </w:pPr>
      <w:r w:rsidRPr="004C0C25">
        <w:rPr>
          <w:color w:val="auto"/>
        </w:rPr>
        <w:t xml:space="preserve">Figure </w:t>
      </w:r>
      <w:r w:rsidRPr="004C0C25">
        <w:rPr>
          <w:color w:val="auto"/>
        </w:rPr>
        <w:fldChar w:fldCharType="begin"/>
      </w:r>
      <w:r w:rsidRPr="004C0C25">
        <w:rPr>
          <w:color w:val="auto"/>
        </w:rPr>
        <w:instrText xml:space="preserve"> SEQ Figure \* ARABIC </w:instrText>
      </w:r>
      <w:r w:rsidRPr="004C0C25">
        <w:rPr>
          <w:color w:val="auto"/>
        </w:rPr>
        <w:fldChar w:fldCharType="separate"/>
      </w:r>
      <w:r w:rsidRPr="004C0C25">
        <w:rPr>
          <w:noProof/>
          <w:color w:val="auto"/>
        </w:rPr>
        <w:t>3</w:t>
      </w:r>
      <w:r w:rsidRPr="004C0C25">
        <w:rPr>
          <w:color w:val="auto"/>
        </w:rPr>
        <w:fldChar w:fldCharType="end"/>
      </w:r>
      <w:proofErr w:type="gramStart"/>
      <w:r w:rsidRPr="004C0C25">
        <w:rPr>
          <w:color w:val="auto"/>
        </w:rPr>
        <w:t>-(</w:t>
      </w:r>
      <w:proofErr w:type="gramEnd"/>
      <w:r w:rsidRPr="004C0C25">
        <w:rPr>
          <w:color w:val="auto"/>
        </w:rPr>
        <w:t>code use for printing the data into the matrix)</w:t>
      </w:r>
    </w:p>
    <w:p w14:paraId="411A4091" w14:textId="117964B9" w:rsidR="00093969" w:rsidRDefault="00093969" w:rsidP="00093969">
      <w:pPr>
        <w:pStyle w:val="CW"/>
      </w:pPr>
      <w:r w:rsidRPr="00093969">
        <w:lastRenderedPageBreak/>
        <w:t>(</w:t>
      </w:r>
      <w:proofErr w:type="gramStart"/>
      <w:r>
        <w:t>code</w:t>
      </w:r>
      <w:proofErr w:type="gramEnd"/>
      <w:r>
        <w:t xml:space="preserve"> use for printing the data into the matrix)</w:t>
      </w:r>
    </w:p>
    <w:p w14:paraId="3A2C8504" w14:textId="5706CB60" w:rsidR="00B06060" w:rsidRDefault="00B06060" w:rsidP="00093969">
      <w:pPr>
        <w:pStyle w:val="CW"/>
      </w:pPr>
      <w:r>
        <w:t xml:space="preserve">We also printed the stroke vs non stroke percentage and noticed that we had a </w:t>
      </w:r>
      <w:proofErr w:type="spellStart"/>
      <w:r>
        <w:t>mch</w:t>
      </w:r>
      <w:proofErr w:type="spellEnd"/>
      <w:r>
        <w:t xml:space="preserve"> larger number of patients without stroke than with stroke. </w:t>
      </w:r>
    </w:p>
    <w:p w14:paraId="417A9B1C" w14:textId="2DCBBDCF" w:rsidR="00B06060" w:rsidRDefault="00B06060" w:rsidP="00093969">
      <w:pPr>
        <w:pStyle w:val="CW"/>
      </w:pPr>
      <w:r>
        <w:rPr>
          <w:noProof/>
        </w:rPr>
        <w:drawing>
          <wp:inline distT="0" distB="0" distL="0" distR="0" wp14:anchorId="221D866C" wp14:editId="0652DECD">
            <wp:extent cx="1115695" cy="582295"/>
            <wp:effectExtent l="0" t="0" r="8255" b="825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582295"/>
                    </a:xfrm>
                    <a:prstGeom prst="rect">
                      <a:avLst/>
                    </a:prstGeom>
                    <a:noFill/>
                    <a:ln>
                      <a:noFill/>
                    </a:ln>
                  </pic:spPr>
                </pic:pic>
              </a:graphicData>
            </a:graphic>
          </wp:inline>
        </w:drawing>
      </w:r>
    </w:p>
    <w:p w14:paraId="7C3D881C" w14:textId="77777777" w:rsidR="00B06060" w:rsidRPr="00093969" w:rsidRDefault="00B06060" w:rsidP="00093969">
      <w:pPr>
        <w:pStyle w:val="CW"/>
      </w:pPr>
    </w:p>
    <w:p w14:paraId="4E34D4AC" w14:textId="6D625B33" w:rsidR="003574AF" w:rsidRDefault="003574AF" w:rsidP="00A071FB">
      <w:pPr>
        <w:pStyle w:val="Heading1"/>
        <w:jc w:val="both"/>
        <w:rPr>
          <w:rFonts w:ascii="Arial" w:eastAsiaTheme="minorHAnsi" w:hAnsi="Arial" w:cs="Arial"/>
          <w:color w:val="auto"/>
          <w:sz w:val="22"/>
          <w:szCs w:val="22"/>
          <w:u w:val="single"/>
          <w:lang w:val="en-GB"/>
        </w:rPr>
      </w:pPr>
      <w:bookmarkStart w:id="10" w:name="_Toc87350803"/>
      <w:r w:rsidRPr="00FB343E">
        <w:rPr>
          <w:rFonts w:ascii="Arial" w:eastAsiaTheme="minorHAnsi" w:hAnsi="Arial" w:cs="Arial"/>
          <w:color w:val="auto"/>
          <w:sz w:val="22"/>
          <w:szCs w:val="22"/>
          <w:u w:val="single"/>
          <w:lang w:val="en-GB"/>
        </w:rPr>
        <w:t>What models did you use?</w:t>
      </w:r>
      <w:bookmarkEnd w:id="10"/>
    </w:p>
    <w:p w14:paraId="74790064" w14:textId="196F9FE5" w:rsidR="00C835BA" w:rsidRDefault="00C6148E" w:rsidP="00596B62">
      <w:pPr>
        <w:pStyle w:val="CW"/>
      </w:pPr>
      <w:r>
        <w:t xml:space="preserve">Since we’re predicting whether someone is more likely to get a stroke using our dataset, we, therefore, have a classification problem. To handle this </w:t>
      </w:r>
      <w:proofErr w:type="gramStart"/>
      <w:r>
        <w:t>problem</w:t>
      </w:r>
      <w:proofErr w:type="gramEnd"/>
      <w:r>
        <w:t xml:space="preserve"> we will use several models including decision tree, random forest, convolutional neural network and logistic regression. </w:t>
      </w:r>
    </w:p>
    <w:p w14:paraId="6A55E197" w14:textId="77777777" w:rsidR="00D70320" w:rsidRDefault="00D70320" w:rsidP="00596B62">
      <w:pPr>
        <w:pStyle w:val="CW"/>
      </w:pPr>
    </w:p>
    <w:p w14:paraId="5D4A5F5B" w14:textId="09390B24" w:rsidR="00B00518" w:rsidRDefault="005123C5" w:rsidP="00596B62">
      <w:pPr>
        <w:pStyle w:val="CW"/>
      </w:pPr>
      <w:r>
        <w:t xml:space="preserve">The first step we took before applying any of these techniques was cleaning our dataset. With the current dataset we had, there were a few columns in the table that would not affect the prediction and were unnecessary for us </w:t>
      </w:r>
      <w:r w:rsidR="00D70320">
        <w:t xml:space="preserve">to use, hence we </w:t>
      </w:r>
      <w:r>
        <w:t xml:space="preserve">removed the id and work-type </w:t>
      </w:r>
      <w:r w:rsidR="00D3594D">
        <w:t xml:space="preserve">and residence type </w:t>
      </w:r>
      <w:r>
        <w:t>columns.</w:t>
      </w:r>
      <w:r w:rsidR="00D70320">
        <w:t xml:space="preserve"> </w:t>
      </w:r>
      <w:proofErr w:type="gramStart"/>
      <w:r w:rsidR="00D70320">
        <w:t>Therefore</w:t>
      </w:r>
      <w:proofErr w:type="gramEnd"/>
      <w:r>
        <w:t xml:space="preserve"> </w:t>
      </w:r>
      <w:r w:rsidR="00D70320">
        <w:t xml:space="preserve">while inspecting our dataset, we also noticed a few BMI records contained N/A instead of a useable figure, therefore we disregarded those rows from the dataset. Moreover, to </w:t>
      </w:r>
      <w:r>
        <w:t xml:space="preserve">clean up the data, we changed any text to figures, for example, for the gender, changing male to 0 and female to 1. </w:t>
      </w:r>
      <w:r w:rsidR="00D70320">
        <w:t xml:space="preserve"> The smoking status column also contained 3 categories “formerly smoked”, “never smoked” and “smokes”, which we translated to the numbers -1,0,1, as well as removing rows that contained “Unknown” under smoking status. </w:t>
      </w:r>
    </w:p>
    <w:p w14:paraId="459FAB54" w14:textId="26A67595" w:rsidR="00D70320" w:rsidRPr="00D70320" w:rsidRDefault="00D70320" w:rsidP="00596B62">
      <w:pPr>
        <w:pStyle w:val="CW"/>
        <w:rPr>
          <w:color w:val="FF0000"/>
        </w:rPr>
      </w:pPr>
      <w:r w:rsidRPr="00D70320">
        <w:rPr>
          <w:color w:val="FF0000"/>
        </w:rPr>
        <w:t>K-fold</w:t>
      </w:r>
    </w:p>
    <w:p w14:paraId="5AF99A10" w14:textId="2B27263D" w:rsidR="00D70320" w:rsidRPr="00D70320" w:rsidRDefault="00D70320" w:rsidP="00D70320">
      <w:pPr>
        <w:pStyle w:val="CW"/>
        <w:rPr>
          <w:color w:val="FF0000"/>
        </w:rPr>
      </w:pPr>
      <w:r w:rsidRPr="00D70320">
        <w:rPr>
          <w:color w:val="FF0000"/>
        </w:rPr>
        <w:t xml:space="preserve">-To split and train our data, we decided to use </w:t>
      </w:r>
      <w:proofErr w:type="spellStart"/>
      <w:r w:rsidRPr="00D70320">
        <w:rPr>
          <w:color w:val="FF0000"/>
        </w:rPr>
        <w:t>kfolds</w:t>
      </w:r>
      <w:proofErr w:type="spellEnd"/>
      <w:r w:rsidRPr="00D70320">
        <w:rPr>
          <w:color w:val="FF0000"/>
        </w:rPr>
        <w:t>.</w:t>
      </w:r>
    </w:p>
    <w:p w14:paraId="04D14CE9" w14:textId="59087807" w:rsidR="00D70320" w:rsidRPr="00D70320" w:rsidRDefault="00D70320" w:rsidP="00D70320">
      <w:pPr>
        <w:pStyle w:val="CW"/>
        <w:rPr>
          <w:color w:val="FF0000"/>
        </w:rPr>
      </w:pPr>
    </w:p>
    <w:p w14:paraId="34F19B01" w14:textId="075F110D" w:rsidR="00D70320" w:rsidRDefault="00D70320" w:rsidP="00D70320">
      <w:pPr>
        <w:pStyle w:val="CW"/>
        <w:rPr>
          <w:color w:val="FF0000"/>
        </w:rPr>
      </w:pPr>
      <w:r w:rsidRPr="00D70320">
        <w:rPr>
          <w:color w:val="FF0000"/>
        </w:rPr>
        <w:t xml:space="preserve">-Our data was </w:t>
      </w:r>
      <w:proofErr w:type="spellStart"/>
      <w:proofErr w:type="gramStart"/>
      <w:r w:rsidRPr="00D70320">
        <w:rPr>
          <w:color w:val="FF0000"/>
        </w:rPr>
        <w:t>undersampled</w:t>
      </w:r>
      <w:proofErr w:type="spellEnd"/>
      <w:proofErr w:type="gramEnd"/>
      <w:r w:rsidRPr="00D70320">
        <w:rPr>
          <w:color w:val="FF0000"/>
        </w:rPr>
        <w:t xml:space="preserve"> so we used</w:t>
      </w:r>
      <w:r w:rsidR="001513A0">
        <w:rPr>
          <w:color w:val="FF0000"/>
        </w:rPr>
        <w:t xml:space="preserve"> smote</w:t>
      </w:r>
      <w:r w:rsidRPr="00D70320">
        <w:rPr>
          <w:color w:val="FF0000"/>
        </w:rPr>
        <w:t xml:space="preserve"> to level it out.</w:t>
      </w:r>
    </w:p>
    <w:p w14:paraId="2543A1C3" w14:textId="1177B474" w:rsidR="00D21242" w:rsidRDefault="00D21242" w:rsidP="00D70320">
      <w:pPr>
        <w:pStyle w:val="CW"/>
        <w:rPr>
          <w:u w:val="single"/>
        </w:rPr>
      </w:pPr>
      <w:r w:rsidRPr="00D21242">
        <w:rPr>
          <w:u w:val="single"/>
        </w:rPr>
        <w:t>Decision Tree</w:t>
      </w:r>
    </w:p>
    <w:p w14:paraId="1F4B6172" w14:textId="6C6B59B6" w:rsidR="003C56B7" w:rsidRPr="0034623C" w:rsidRDefault="00D21242" w:rsidP="00D21242">
      <w:pPr>
        <w:pStyle w:val="CW"/>
        <w:rPr>
          <w:color w:val="FF0000"/>
        </w:rPr>
      </w:pPr>
      <w:r>
        <w:t xml:space="preserve">A decision tree creates questions and then continuously splits/classifies the data until it divides all the data from each class </w:t>
      </w:r>
      <w:proofErr w:type="gramStart"/>
      <w:r>
        <w:t>e.g.</w:t>
      </w:r>
      <w:proofErr w:type="gramEnd"/>
      <w:r>
        <w:t xml:space="preserve"> true and false statements.  It starts at the first node, the root node, and adds on a node for each time a question is asked, where it creates </w:t>
      </w:r>
      <w:proofErr w:type="spellStart"/>
      <w:r>
        <w:t>subnodes</w:t>
      </w:r>
      <w:proofErr w:type="spellEnd"/>
      <w:r>
        <w:t xml:space="preserve"> at decision nodes and eventually stop at a leaf node.</w:t>
      </w:r>
      <w:r w:rsidR="00B00518">
        <w:t xml:space="preserve"> </w:t>
      </w:r>
      <w:r w:rsidR="00B00518" w:rsidRPr="0034623C">
        <w:rPr>
          <w:color w:val="FF0000"/>
        </w:rPr>
        <w:t>We created a confusion matrix for this too. We also left other values as default.</w:t>
      </w:r>
    </w:p>
    <w:p w14:paraId="2852C9FB" w14:textId="5FC300E9" w:rsidR="00034612" w:rsidRDefault="00034612" w:rsidP="00D21242">
      <w:pPr>
        <w:pStyle w:val="CW"/>
      </w:pPr>
      <w:r>
        <w:rPr>
          <w:noProof/>
        </w:rPr>
        <w:drawing>
          <wp:inline distT="0" distB="0" distL="0" distR="0" wp14:anchorId="31F86B1C" wp14:editId="4AA75263">
            <wp:extent cx="6308725" cy="13567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3353" b="41759"/>
                    <a:stretch/>
                  </pic:blipFill>
                  <pic:spPr bwMode="auto">
                    <a:xfrm>
                      <a:off x="0" y="0"/>
                      <a:ext cx="6308725" cy="1356792"/>
                    </a:xfrm>
                    <a:prstGeom prst="rect">
                      <a:avLst/>
                    </a:prstGeom>
                    <a:noFill/>
                    <a:ln>
                      <a:noFill/>
                    </a:ln>
                    <a:extLst>
                      <a:ext uri="{53640926-AAD7-44D8-BBD7-CCE9431645EC}">
                        <a14:shadowObscured xmlns:a14="http://schemas.microsoft.com/office/drawing/2010/main"/>
                      </a:ext>
                    </a:extLst>
                  </pic:spPr>
                </pic:pic>
              </a:graphicData>
            </a:graphic>
          </wp:inline>
        </w:drawing>
      </w:r>
    </w:p>
    <w:p w14:paraId="38CC452D" w14:textId="77777777" w:rsidR="0034623C" w:rsidRDefault="0034623C" w:rsidP="00D21242">
      <w:pPr>
        <w:pStyle w:val="CW"/>
        <w:rPr>
          <w:color w:val="FF0000"/>
        </w:rPr>
      </w:pPr>
    </w:p>
    <w:p w14:paraId="305E520F" w14:textId="7E1D3480" w:rsidR="00B00518" w:rsidRPr="0034623C" w:rsidRDefault="00B00518" w:rsidP="00D21242">
      <w:pPr>
        <w:pStyle w:val="CW"/>
        <w:rPr>
          <w:color w:val="FF0000"/>
        </w:rPr>
      </w:pPr>
      <w:r w:rsidRPr="0034623C">
        <w:rPr>
          <w:color w:val="FF0000"/>
        </w:rPr>
        <w:t xml:space="preserve">We tried linear regression from labs, did not work so we used logistic regression instead. </w:t>
      </w:r>
    </w:p>
    <w:p w14:paraId="6AE6A918" w14:textId="77777777" w:rsidR="000B325C" w:rsidRPr="00D21242" w:rsidRDefault="000B325C" w:rsidP="00D21242">
      <w:pPr>
        <w:pStyle w:val="CW"/>
      </w:pPr>
    </w:p>
    <w:p w14:paraId="47AEF80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1" w:name="_Toc87350804"/>
      <w:r w:rsidRPr="00FB343E">
        <w:rPr>
          <w:rFonts w:ascii="Arial" w:eastAsiaTheme="minorHAnsi" w:hAnsi="Arial" w:cs="Arial"/>
          <w:color w:val="auto"/>
          <w:sz w:val="22"/>
          <w:szCs w:val="22"/>
          <w:u w:val="single"/>
          <w:lang w:val="en-GB"/>
        </w:rPr>
        <w:t>How did you encode the input variables?</w:t>
      </w:r>
      <w:bookmarkEnd w:id="11"/>
    </w:p>
    <w:p w14:paraId="75F3F5C5"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2" w:name="_Toc87350805"/>
      <w:r w:rsidRPr="00FB343E">
        <w:rPr>
          <w:rFonts w:ascii="Arial" w:eastAsiaTheme="minorHAnsi" w:hAnsi="Arial" w:cs="Arial"/>
          <w:color w:val="auto"/>
          <w:sz w:val="22"/>
          <w:szCs w:val="22"/>
          <w:u w:val="single"/>
          <w:lang w:val="en-GB"/>
        </w:rPr>
        <w:t>What are the criteria for selecting model performance evaluation tools?</w:t>
      </w:r>
      <w:bookmarkEnd w:id="12"/>
    </w:p>
    <w:p w14:paraId="4DE3989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3" w:name="_Toc87350806"/>
      <w:r w:rsidRPr="00FB343E">
        <w:rPr>
          <w:rFonts w:ascii="Arial" w:eastAsiaTheme="minorHAnsi" w:hAnsi="Arial" w:cs="Arial"/>
          <w:color w:val="auto"/>
          <w:sz w:val="22"/>
          <w:szCs w:val="22"/>
          <w:u w:val="single"/>
          <w:lang w:val="en-GB"/>
        </w:rPr>
        <w:t>What were your outputs?</w:t>
      </w:r>
      <w:bookmarkEnd w:id="13"/>
    </w:p>
    <w:p w14:paraId="0092A193" w14:textId="23680EB1" w:rsidR="008D1D07" w:rsidRPr="00FB343E" w:rsidRDefault="003574AF" w:rsidP="00A071FB">
      <w:pPr>
        <w:pStyle w:val="Heading1"/>
        <w:jc w:val="both"/>
        <w:rPr>
          <w:rFonts w:ascii="Arial" w:hAnsi="Arial" w:cs="Arial"/>
          <w:color w:val="auto"/>
          <w:sz w:val="22"/>
          <w:szCs w:val="22"/>
          <w:u w:val="single"/>
        </w:rPr>
      </w:pPr>
      <w:bookmarkStart w:id="14" w:name="_Toc87350807"/>
      <w:r w:rsidRPr="00FB343E">
        <w:rPr>
          <w:rFonts w:ascii="Arial" w:eastAsiaTheme="minorHAnsi" w:hAnsi="Arial" w:cs="Arial"/>
          <w:color w:val="auto"/>
          <w:sz w:val="22"/>
          <w:szCs w:val="22"/>
          <w:u w:val="single"/>
          <w:lang w:val="en-GB"/>
        </w:rPr>
        <w:t>Did you have any problems or difficulties working with the dataset?</w:t>
      </w:r>
      <w:bookmarkEnd w:id="14"/>
    </w:p>
    <w:p w14:paraId="6A0856F8" w14:textId="709469C6" w:rsidR="00733E58" w:rsidRPr="00FB343E" w:rsidRDefault="00733E58" w:rsidP="00733E58">
      <w:pPr>
        <w:rPr>
          <w:rFonts w:ascii="Arial" w:hAnsi="Arial" w:cs="Arial"/>
          <w:color w:val="auto"/>
          <w:sz w:val="22"/>
        </w:rPr>
      </w:pPr>
      <w:r w:rsidRPr="00FB343E">
        <w:rPr>
          <w:rFonts w:ascii="Arial" w:hAnsi="Arial" w:cs="Arial"/>
          <w:color w:val="auto"/>
          <w:sz w:val="22"/>
        </w:rPr>
        <w:t xml:space="preserve">Problems with </w:t>
      </w:r>
      <w:r w:rsidR="003C5553">
        <w:rPr>
          <w:rFonts w:ascii="Arial" w:hAnsi="Arial" w:cs="Arial"/>
          <w:color w:val="auto"/>
          <w:sz w:val="22"/>
        </w:rPr>
        <w:t xml:space="preserve">the </w:t>
      </w:r>
      <w:r w:rsidRPr="00FB343E">
        <w:rPr>
          <w:rFonts w:ascii="Arial" w:hAnsi="Arial" w:cs="Arial"/>
          <w:color w:val="auto"/>
          <w:sz w:val="22"/>
        </w:rPr>
        <w:t>dataset included missing BMI, unknown smoking status and unknown/other gender</w:t>
      </w:r>
      <w:r w:rsidR="00577430" w:rsidRPr="00FB343E">
        <w:rPr>
          <w:rFonts w:ascii="Arial" w:hAnsi="Arial" w:cs="Arial"/>
          <w:color w:val="auto"/>
          <w:sz w:val="22"/>
        </w:rPr>
        <w:t>. For BMI we solved this problem by replacing the unknow</w:t>
      </w:r>
      <w:r w:rsidR="003C5553">
        <w:rPr>
          <w:rFonts w:ascii="Arial" w:hAnsi="Arial" w:cs="Arial"/>
          <w:color w:val="auto"/>
          <w:sz w:val="22"/>
        </w:rPr>
        <w:t>n</w:t>
      </w:r>
      <w:r w:rsidR="00577430" w:rsidRPr="00FB343E">
        <w:rPr>
          <w:rFonts w:ascii="Arial" w:hAnsi="Arial" w:cs="Arial"/>
          <w:color w:val="auto"/>
          <w:sz w:val="22"/>
        </w:rPr>
        <w:t xml:space="preserve"> values with the median. As for the </w:t>
      </w:r>
      <w:r w:rsidR="00577430" w:rsidRPr="00FB343E">
        <w:rPr>
          <w:rFonts w:ascii="Arial" w:hAnsi="Arial" w:cs="Arial"/>
          <w:color w:val="auto"/>
          <w:sz w:val="22"/>
        </w:rPr>
        <w:lastRenderedPageBreak/>
        <w:t xml:space="preserve">gender and smoking status, any rows with unknown factors, we had completely removed from the dataset. </w:t>
      </w:r>
    </w:p>
    <w:sectPr w:rsidR="00733E58" w:rsidRPr="00FB343E" w:rsidSect="004B7E44">
      <w:headerReference w:type="default" r:id="rId16"/>
      <w:footerReference w:type="default" r:id="rId17"/>
      <w:footerReference w:type="first" r:id="rId18"/>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12B02" w14:textId="77777777" w:rsidR="00B83BB6" w:rsidRDefault="00B83BB6" w:rsidP="004B7E44">
      <w:r>
        <w:separator/>
      </w:r>
    </w:p>
  </w:endnote>
  <w:endnote w:type="continuationSeparator" w:id="0">
    <w:p w14:paraId="1DED1755" w14:textId="77777777" w:rsidR="00B83BB6" w:rsidRDefault="00B83BB6"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AE182" w14:textId="77777777" w:rsidR="00B83BB6" w:rsidRDefault="00B83BB6" w:rsidP="004B7E44">
      <w:r>
        <w:separator/>
      </w:r>
    </w:p>
  </w:footnote>
  <w:footnote w:type="continuationSeparator" w:id="0">
    <w:p w14:paraId="55FE3CFC" w14:textId="77777777" w:rsidR="00B83BB6" w:rsidRDefault="00B83BB6"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mwrAUAH4HHGSwAAAA="/>
  </w:docVars>
  <w:rsids>
    <w:rsidRoot w:val="008D1D07"/>
    <w:rsid w:val="00034612"/>
    <w:rsid w:val="000365A3"/>
    <w:rsid w:val="00041014"/>
    <w:rsid w:val="00046430"/>
    <w:rsid w:val="000622C4"/>
    <w:rsid w:val="00087F43"/>
    <w:rsid w:val="00093969"/>
    <w:rsid w:val="00096F0C"/>
    <w:rsid w:val="000B325C"/>
    <w:rsid w:val="000E0F80"/>
    <w:rsid w:val="000E14B2"/>
    <w:rsid w:val="0013150F"/>
    <w:rsid w:val="001371D0"/>
    <w:rsid w:val="00146C53"/>
    <w:rsid w:val="001513A0"/>
    <w:rsid w:val="00161510"/>
    <w:rsid w:val="00167FEC"/>
    <w:rsid w:val="00181C48"/>
    <w:rsid w:val="00197919"/>
    <w:rsid w:val="001B2FEE"/>
    <w:rsid w:val="001C615E"/>
    <w:rsid w:val="001E112F"/>
    <w:rsid w:val="001F0465"/>
    <w:rsid w:val="001F6C77"/>
    <w:rsid w:val="002470FB"/>
    <w:rsid w:val="002579D0"/>
    <w:rsid w:val="00293B83"/>
    <w:rsid w:val="002964E1"/>
    <w:rsid w:val="002A3C7E"/>
    <w:rsid w:val="002B243B"/>
    <w:rsid w:val="002C44B9"/>
    <w:rsid w:val="002F23DC"/>
    <w:rsid w:val="00312F4E"/>
    <w:rsid w:val="003312DC"/>
    <w:rsid w:val="0034623C"/>
    <w:rsid w:val="003574AF"/>
    <w:rsid w:val="00362ED8"/>
    <w:rsid w:val="003764FF"/>
    <w:rsid w:val="0038536F"/>
    <w:rsid w:val="00387733"/>
    <w:rsid w:val="00395A99"/>
    <w:rsid w:val="003A347B"/>
    <w:rsid w:val="003C04B9"/>
    <w:rsid w:val="003C5553"/>
    <w:rsid w:val="003C56B7"/>
    <w:rsid w:val="00452508"/>
    <w:rsid w:val="00464E24"/>
    <w:rsid w:val="00485E5A"/>
    <w:rsid w:val="004B7E44"/>
    <w:rsid w:val="004C0C25"/>
    <w:rsid w:val="004D0541"/>
    <w:rsid w:val="004D47FE"/>
    <w:rsid w:val="004D5252"/>
    <w:rsid w:val="004F2B86"/>
    <w:rsid w:val="0050191C"/>
    <w:rsid w:val="00502A98"/>
    <w:rsid w:val="00511F5C"/>
    <w:rsid w:val="005123C5"/>
    <w:rsid w:val="00531E7D"/>
    <w:rsid w:val="00541743"/>
    <w:rsid w:val="00553ABE"/>
    <w:rsid w:val="00564105"/>
    <w:rsid w:val="00577430"/>
    <w:rsid w:val="0058456C"/>
    <w:rsid w:val="00596B62"/>
    <w:rsid w:val="005A1031"/>
    <w:rsid w:val="005A4A08"/>
    <w:rsid w:val="005A718F"/>
    <w:rsid w:val="005B46F9"/>
    <w:rsid w:val="005E2A86"/>
    <w:rsid w:val="006139A1"/>
    <w:rsid w:val="0062065E"/>
    <w:rsid w:val="00646494"/>
    <w:rsid w:val="00677EA8"/>
    <w:rsid w:val="00682D7F"/>
    <w:rsid w:val="00685FBC"/>
    <w:rsid w:val="00691163"/>
    <w:rsid w:val="006A3CE7"/>
    <w:rsid w:val="006A43A4"/>
    <w:rsid w:val="006B02AB"/>
    <w:rsid w:val="006D153D"/>
    <w:rsid w:val="006D50CB"/>
    <w:rsid w:val="006E5E8F"/>
    <w:rsid w:val="006F311B"/>
    <w:rsid w:val="00707B3B"/>
    <w:rsid w:val="0072303F"/>
    <w:rsid w:val="00731E4C"/>
    <w:rsid w:val="00733E58"/>
    <w:rsid w:val="00746B53"/>
    <w:rsid w:val="00747B6C"/>
    <w:rsid w:val="007516CF"/>
    <w:rsid w:val="00780129"/>
    <w:rsid w:val="00796F9E"/>
    <w:rsid w:val="007A592C"/>
    <w:rsid w:val="007B4A09"/>
    <w:rsid w:val="0080108C"/>
    <w:rsid w:val="00812060"/>
    <w:rsid w:val="0082457F"/>
    <w:rsid w:val="008272D3"/>
    <w:rsid w:val="00833636"/>
    <w:rsid w:val="0084170A"/>
    <w:rsid w:val="008724B8"/>
    <w:rsid w:val="008814AC"/>
    <w:rsid w:val="00885C79"/>
    <w:rsid w:val="00891FA2"/>
    <w:rsid w:val="008B33BC"/>
    <w:rsid w:val="008D1D07"/>
    <w:rsid w:val="00900D9A"/>
    <w:rsid w:val="00907FB8"/>
    <w:rsid w:val="009120E9"/>
    <w:rsid w:val="00945900"/>
    <w:rsid w:val="0098004E"/>
    <w:rsid w:val="009A1E8B"/>
    <w:rsid w:val="009A40CE"/>
    <w:rsid w:val="009C396C"/>
    <w:rsid w:val="00A071FB"/>
    <w:rsid w:val="00A22944"/>
    <w:rsid w:val="00A47EF3"/>
    <w:rsid w:val="00AC12B4"/>
    <w:rsid w:val="00AC2027"/>
    <w:rsid w:val="00AC6C94"/>
    <w:rsid w:val="00B00518"/>
    <w:rsid w:val="00B06060"/>
    <w:rsid w:val="00B572B4"/>
    <w:rsid w:val="00B83BB6"/>
    <w:rsid w:val="00BB235E"/>
    <w:rsid w:val="00BB5235"/>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21242"/>
    <w:rsid w:val="00D32E64"/>
    <w:rsid w:val="00D3594D"/>
    <w:rsid w:val="00D42B0D"/>
    <w:rsid w:val="00D70178"/>
    <w:rsid w:val="00D70320"/>
    <w:rsid w:val="00DB0C77"/>
    <w:rsid w:val="00DB26A7"/>
    <w:rsid w:val="00DC098E"/>
    <w:rsid w:val="00DC30B6"/>
    <w:rsid w:val="00E11F9D"/>
    <w:rsid w:val="00E132FC"/>
    <w:rsid w:val="00E30FE7"/>
    <w:rsid w:val="00E43EA8"/>
    <w:rsid w:val="00E61313"/>
    <w:rsid w:val="00E711E7"/>
    <w:rsid w:val="00E76CAD"/>
    <w:rsid w:val="00E80032"/>
    <w:rsid w:val="00E9013C"/>
    <w:rsid w:val="00E94B5F"/>
    <w:rsid w:val="00EB2B28"/>
    <w:rsid w:val="00EE0395"/>
    <w:rsid w:val="00EF09DE"/>
    <w:rsid w:val="00EF25A9"/>
    <w:rsid w:val="00F11A06"/>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3C04B9"/>
    <w:pPr>
      <w:spacing w:after="200" w:line="240" w:lineRule="auto"/>
    </w:pPr>
    <w:rPr>
      <w:i/>
      <w:iCs/>
      <w:color w:val="282660" w:themeColor="text2"/>
      <w:sz w:val="18"/>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www.kaggle.com/fedesoriano/stroke-prediction-datase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3388</TotalTime>
  <Pages>7</Pages>
  <Words>1719</Words>
  <Characters>9803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94</cp:revision>
  <dcterms:created xsi:type="dcterms:W3CDTF">2021-11-09T11:48:00Z</dcterms:created>
  <dcterms:modified xsi:type="dcterms:W3CDTF">2021-12-22T19:58:00Z</dcterms:modified>
</cp:coreProperties>
</file>