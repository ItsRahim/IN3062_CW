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160ECDE1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62C3EE11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8D06B83" wp14:editId="6EB9837D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3A4C60" w14:textId="7B05A9BC" w:rsidR="004B7E44" w:rsidRPr="008D1D07" w:rsidRDefault="008D1D07" w:rsidP="008D1D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0" w:lineRule="auto"/>
                                    <w:rPr>
                                      <w:rFonts w:ascii="TimesNewRomanPS-BoldMT" w:eastAsiaTheme="minorHAnsi" w:hAnsi="TimesNewRomanPS-BoldMT" w:cs="TimesNewRomanPS-BoldMT"/>
                                      <w:b/>
                                      <w:bCs/>
                                      <w:sz w:val="48"/>
                                      <w:szCs w:val="48"/>
                                      <w:lang w:val="en-GB"/>
                                    </w:rPr>
                                  </w:pPr>
                                  <w:r w:rsidRPr="008D1D07">
                                    <w:rPr>
                                      <w:rFonts w:ascii="TimesNewRomanPS-BoldMT" w:eastAsiaTheme="minorHAnsi" w:hAnsi="TimesNewRomanPS-BoldMT" w:cs="TimesNewRomanPS-BoldMT"/>
                                      <w:b/>
                                      <w:bCs/>
                                      <w:sz w:val="48"/>
                                      <w:szCs w:val="48"/>
                                      <w:lang w:val="en-GB"/>
                                    </w:rPr>
                                    <w:t>IN3062: Introduction to Artificial Intelligence</w:t>
                                  </w:r>
                                  <w:r w:rsidRPr="008D1D07">
                                    <w:rPr>
                                      <w:rFonts w:ascii="TimesNewRomanPS-BoldMT" w:eastAsiaTheme="minorHAnsi" w:hAnsi="TimesNewRomanPS-BoldMT" w:cs="TimesNewRomanPS-BoldMT"/>
                                      <w:b/>
                                      <w:bCs/>
                                      <w:sz w:val="48"/>
                                      <w:szCs w:val="48"/>
                                      <w:lang w:val="en-GB"/>
                                    </w:rPr>
                                    <w:t xml:space="preserve"> Coursework</w:t>
                                  </w:r>
                                </w:p>
                                <w:p w14:paraId="234D7B8C" w14:textId="061CE15D" w:rsidR="008D1D07" w:rsidRPr="008D1D07" w:rsidRDefault="008D1D07" w:rsidP="008D1D07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40" w:lineRule="auto"/>
                                    <w:rPr>
                                      <w:rFonts w:ascii="TimesNewRomanPS-BoldMT" w:eastAsiaTheme="minorHAnsi" w:hAnsi="TimesNewRomanPS-BoldMT" w:cs="TimesNewRomanPS-BoldMT"/>
                                      <w:b/>
                                      <w:bCs/>
                                      <w:sz w:val="48"/>
                                      <w:szCs w:val="48"/>
                                      <w:lang w:val="en-GB"/>
                                    </w:rPr>
                                  </w:pPr>
                                  <w:r w:rsidRPr="008D1D07">
                                    <w:rPr>
                                      <w:rFonts w:ascii="TimesNewRomanPS-BoldMT" w:eastAsiaTheme="minorHAnsi" w:hAnsi="TimesNewRomanPS-BoldMT" w:cs="TimesNewRomanPS-BoldMT"/>
                                      <w:b/>
                                      <w:bCs/>
                                      <w:sz w:val="48"/>
                                      <w:szCs w:val="48"/>
                                      <w:lang w:val="en-GB"/>
                                    </w:rPr>
                                    <w:t>Stroke Prediction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8D06B8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583A4C60" w14:textId="7B05A9BC" w:rsidR="004B7E44" w:rsidRPr="008D1D07" w:rsidRDefault="008D1D07" w:rsidP="008D1D0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TimesNewRomanPS-BoldMT" w:eastAsiaTheme="minorHAnsi" w:hAnsi="TimesNewRomanPS-BoldMT" w:cs="TimesNewRomanPS-BoldMT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8D1D07">
                              <w:rPr>
                                <w:rFonts w:ascii="TimesNewRomanPS-BoldMT" w:eastAsiaTheme="minorHAnsi" w:hAnsi="TimesNewRomanPS-BoldMT" w:cs="TimesNewRomanPS-BoldMT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  <w:t>IN3062: Introduction to Artificial Intelligence</w:t>
                            </w:r>
                            <w:r w:rsidRPr="008D1D07">
                              <w:rPr>
                                <w:rFonts w:ascii="TimesNewRomanPS-BoldMT" w:eastAsiaTheme="minorHAnsi" w:hAnsi="TimesNewRomanPS-BoldMT" w:cs="TimesNewRomanPS-BoldMT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  <w:t xml:space="preserve"> Coursework</w:t>
                            </w:r>
                          </w:p>
                          <w:p w14:paraId="234D7B8C" w14:textId="061CE15D" w:rsidR="008D1D07" w:rsidRPr="008D1D07" w:rsidRDefault="008D1D07" w:rsidP="008D1D07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TimesNewRomanPS-BoldMT" w:eastAsiaTheme="minorHAnsi" w:hAnsi="TimesNewRomanPS-BoldMT" w:cs="TimesNewRomanPS-BoldMT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8D1D07">
                              <w:rPr>
                                <w:rFonts w:ascii="TimesNewRomanPS-BoldMT" w:eastAsiaTheme="minorHAnsi" w:hAnsi="TimesNewRomanPS-BoldMT" w:cs="TimesNewRomanPS-BoldMT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  <w:t>Stroke Prediction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190FBA3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DF638D6" wp14:editId="49EF4F45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3984B30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212608E" w14:textId="00BD3A0E" w:rsidR="004B7E44" w:rsidRDefault="004B7E44" w:rsidP="004B7E44"/>
        </w:tc>
      </w:tr>
      <w:tr w:rsidR="004B7E44" w14:paraId="6CC75785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FCDD3F" w14:textId="4AB37A06" w:rsidR="004B7E44" w:rsidRDefault="008D1D07" w:rsidP="004B7E4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5D0EA5" wp14:editId="2707C14F">
                      <wp:extent cx="5138670" cy="1143000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143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3F27FD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D1D07">
                                    <w:rPr>
                                      <w:sz w:val="28"/>
                                      <w:szCs w:val="28"/>
                                    </w:rPr>
                                    <w:t xml:space="preserve">By </w:t>
                                  </w:r>
                                </w:p>
                                <w:p w14:paraId="0AEDE9BC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D1D07">
                                    <w:rPr>
                                      <w:sz w:val="28"/>
                                      <w:szCs w:val="28"/>
                                    </w:rPr>
                                    <w:t>Abarna Ahilan</w:t>
                                  </w:r>
                                </w:p>
                                <w:p w14:paraId="642C7616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D1D07">
                                    <w:rPr>
                                      <w:sz w:val="28"/>
                                      <w:szCs w:val="28"/>
                                    </w:rPr>
                                    <w:t>Rahim Ahmed</w:t>
                                  </w:r>
                                </w:p>
                                <w:p w14:paraId="18BB0AF4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D1D07">
                                    <w:rPr>
                                      <w:sz w:val="28"/>
                                      <w:szCs w:val="28"/>
                                    </w:rPr>
                                    <w:t>Shajeevan Chandrasekaran</w:t>
                                  </w:r>
                                </w:p>
                                <w:p w14:paraId="5A9FE7C3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38B1BBA" w14:textId="77777777" w:rsidR="008D1D07" w:rsidRPr="008D1D07" w:rsidRDefault="008D1D07" w:rsidP="008D1D07">
                                  <w:pPr>
                                    <w:pStyle w:val="Subtitle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25D0EA5" id="Text Box 3" o:spid="_x0000_s1027" type="#_x0000_t202" style="width:404.6pt;height:9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" filled="f" stroked="f" strokeweight=".5pt">
                      <v:textbox>
                        <w:txbxContent>
                          <w:p w14:paraId="4D3F27FD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8"/>
                                <w:szCs w:val="28"/>
                              </w:rPr>
                            </w:pPr>
                            <w:r w:rsidRPr="008D1D07">
                              <w:rPr>
                                <w:sz w:val="28"/>
                                <w:szCs w:val="28"/>
                              </w:rPr>
                              <w:t xml:space="preserve">By </w:t>
                            </w:r>
                          </w:p>
                          <w:p w14:paraId="0AEDE9BC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8"/>
                                <w:szCs w:val="28"/>
                              </w:rPr>
                            </w:pPr>
                            <w:r w:rsidRPr="008D1D07">
                              <w:rPr>
                                <w:sz w:val="28"/>
                                <w:szCs w:val="28"/>
                              </w:rPr>
                              <w:t>Abarna Ahilan</w:t>
                            </w:r>
                          </w:p>
                          <w:p w14:paraId="642C7616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8"/>
                                <w:szCs w:val="28"/>
                              </w:rPr>
                            </w:pPr>
                            <w:r w:rsidRPr="008D1D07">
                              <w:rPr>
                                <w:sz w:val="28"/>
                                <w:szCs w:val="28"/>
                              </w:rPr>
                              <w:t>Rahim Ahmed</w:t>
                            </w:r>
                          </w:p>
                          <w:p w14:paraId="18BB0AF4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8"/>
                                <w:szCs w:val="28"/>
                              </w:rPr>
                            </w:pPr>
                            <w:r w:rsidRPr="008D1D07">
                              <w:rPr>
                                <w:sz w:val="28"/>
                                <w:szCs w:val="28"/>
                              </w:rPr>
                              <w:t>Shajeevan Chandrasekaran</w:t>
                            </w:r>
                          </w:p>
                          <w:p w14:paraId="5A9FE7C3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38B1BBA" w14:textId="77777777" w:rsidR="008D1D07" w:rsidRPr="008D1D07" w:rsidRDefault="008D1D07" w:rsidP="008D1D07">
                            <w:pPr>
                              <w:pStyle w:val="Subtitle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FC0A6B0" w14:textId="11306CCB" w:rsidR="004B7E44" w:rsidRDefault="004B7E44" w:rsidP="004B7E44">
            <w:pPr>
              <w:rPr>
                <w:noProof/>
              </w:rPr>
            </w:pPr>
          </w:p>
        </w:tc>
      </w:tr>
    </w:tbl>
    <w:p w14:paraId="36758240" w14:textId="0F36A1C9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2221AC86" wp14:editId="5D41C336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116D71" wp14:editId="0D916641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A294F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1BBB3AEE" w14:textId="6355527D" w:rsidR="00E94B5F" w:rsidRDefault="004B7E44" w:rsidP="008D1D07">
      <w:pPr>
        <w:spacing w:after="200"/>
      </w:pPr>
      <w:r>
        <w:br w:type="page"/>
      </w:r>
    </w:p>
    <w:sdt>
      <w:sdtPr>
        <w:id w:val="5867281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8"/>
          <w:szCs w:val="22"/>
        </w:rPr>
      </w:sdtEndPr>
      <w:sdtContent>
        <w:p w14:paraId="063F27E2" w14:textId="2B986C36" w:rsidR="008D1D07" w:rsidRPr="0072303F" w:rsidRDefault="008D1D07">
          <w:pPr>
            <w:pStyle w:val="TOCHeading"/>
            <w:rPr>
              <w:color w:val="auto"/>
            </w:rPr>
          </w:pPr>
          <w:r w:rsidRPr="0072303F">
            <w:rPr>
              <w:color w:val="auto"/>
            </w:rPr>
            <w:t>Contents</w:t>
          </w:r>
        </w:p>
        <w:p w14:paraId="4283F704" w14:textId="7895077B" w:rsidR="0072303F" w:rsidRPr="0072303F" w:rsidRDefault="008D1D07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r w:rsidRPr="0072303F">
            <w:rPr>
              <w:color w:val="auto"/>
            </w:rPr>
            <w:fldChar w:fldCharType="begin"/>
          </w:r>
          <w:r w:rsidRPr="0072303F">
            <w:rPr>
              <w:color w:val="auto"/>
            </w:rPr>
            <w:instrText xml:space="preserve"> TOC \o "1-3" \h \z \u </w:instrText>
          </w:r>
          <w:r w:rsidRPr="0072303F">
            <w:rPr>
              <w:color w:val="auto"/>
            </w:rPr>
            <w:fldChar w:fldCharType="separate"/>
          </w:r>
          <w:hyperlink w:anchor="_Toc87028596" w:history="1">
            <w:r w:rsidR="0072303F"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What is your dataset, problem domain?</w:t>
            </w:r>
            <w:r w:rsidR="0072303F" w:rsidRPr="0072303F">
              <w:rPr>
                <w:noProof/>
                <w:webHidden/>
                <w:color w:val="auto"/>
              </w:rPr>
              <w:tab/>
            </w:r>
            <w:r w:rsidR="0072303F" w:rsidRPr="0072303F">
              <w:rPr>
                <w:noProof/>
                <w:webHidden/>
                <w:color w:val="auto"/>
              </w:rPr>
              <w:fldChar w:fldCharType="begin"/>
            </w:r>
            <w:r w:rsidR="0072303F" w:rsidRPr="0072303F">
              <w:rPr>
                <w:noProof/>
                <w:webHidden/>
                <w:color w:val="auto"/>
              </w:rPr>
              <w:instrText xml:space="preserve"> PAGEREF _Toc87028596 \h </w:instrText>
            </w:r>
            <w:r w:rsidR="0072303F" w:rsidRPr="0072303F">
              <w:rPr>
                <w:noProof/>
                <w:webHidden/>
                <w:color w:val="auto"/>
              </w:rPr>
            </w:r>
            <w:r w:rsidR="0072303F" w:rsidRPr="0072303F">
              <w:rPr>
                <w:noProof/>
                <w:webHidden/>
                <w:color w:val="auto"/>
              </w:rPr>
              <w:fldChar w:fldCharType="separate"/>
            </w:r>
            <w:r w:rsidR="0072303F" w:rsidRPr="0072303F">
              <w:rPr>
                <w:noProof/>
                <w:webHidden/>
                <w:color w:val="auto"/>
              </w:rPr>
              <w:t>3</w:t>
            </w:r>
            <w:r w:rsidR="0072303F"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BA82A78" w14:textId="52343FD4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597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Is your model classification or regression?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_Toc87028597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D722B83" w14:textId="6BFF52D3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598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Did you have any missing, corrupt, or misleading data?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_Toc87028598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FFC2C55" w14:textId="11A1AA65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599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If so, how did you cope it?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_Toc87028599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083DC0BA" w14:textId="671F0291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0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Have you omitted some data? If so, why?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_Toc87028600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44175F2F" w14:textId="2A37DABC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1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Did you apply techniques to understand your dataset?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_Toc87028601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4FAB7014" w14:textId="687936CA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2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What models did you use?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_Toc87028602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EF79F94" w14:textId="4E777194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3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How did you encode the input variables?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_Toc87028603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CB1FBAE" w14:textId="705241E9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4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What are the criteria for selecting model performance evaluation tools?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_Toc87028604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311396C" w14:textId="35B6BC27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5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What were your outputs?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_Toc87028605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6D4BDC6" w14:textId="27FAE606" w:rsidR="0072303F" w:rsidRPr="0072303F" w:rsidRDefault="0072303F">
          <w:pPr>
            <w:pStyle w:val="TOC1"/>
            <w:tabs>
              <w:tab w:val="right" w:leader="dot" w:pos="9926"/>
            </w:tabs>
            <w:rPr>
              <w:noProof/>
              <w:color w:val="auto"/>
              <w:sz w:val="22"/>
              <w:lang w:val="en-GB" w:eastAsia="en-GB"/>
            </w:rPr>
          </w:pPr>
          <w:hyperlink w:anchor="_Toc87028606" w:history="1">
            <w:r w:rsidRPr="0072303F">
              <w:rPr>
                <w:rStyle w:val="Hyperlink"/>
                <w:rFonts w:eastAsiaTheme="minorHAnsi"/>
                <w:noProof/>
                <w:color w:val="auto"/>
                <w:lang w:val="en-GB"/>
              </w:rPr>
              <w:t>Did you have any problems or difficulties working with the dataset?</w:t>
            </w:r>
            <w:r w:rsidRPr="0072303F">
              <w:rPr>
                <w:noProof/>
                <w:webHidden/>
                <w:color w:val="auto"/>
              </w:rPr>
              <w:tab/>
            </w:r>
            <w:r w:rsidRPr="0072303F">
              <w:rPr>
                <w:noProof/>
                <w:webHidden/>
                <w:color w:val="auto"/>
              </w:rPr>
              <w:fldChar w:fldCharType="begin"/>
            </w:r>
            <w:r w:rsidRPr="0072303F">
              <w:rPr>
                <w:noProof/>
                <w:webHidden/>
                <w:color w:val="auto"/>
              </w:rPr>
              <w:instrText xml:space="preserve"> PAGEREF _Toc87028606 \h </w:instrText>
            </w:r>
            <w:r w:rsidRPr="0072303F">
              <w:rPr>
                <w:noProof/>
                <w:webHidden/>
                <w:color w:val="auto"/>
              </w:rPr>
            </w:r>
            <w:r w:rsidRPr="0072303F">
              <w:rPr>
                <w:noProof/>
                <w:webHidden/>
                <w:color w:val="auto"/>
              </w:rPr>
              <w:fldChar w:fldCharType="separate"/>
            </w:r>
            <w:r w:rsidRPr="0072303F">
              <w:rPr>
                <w:noProof/>
                <w:webHidden/>
                <w:color w:val="auto"/>
              </w:rPr>
              <w:t>3</w:t>
            </w:r>
            <w:r w:rsidRPr="0072303F">
              <w:rPr>
                <w:noProof/>
                <w:webHidden/>
                <w:color w:val="auto"/>
              </w:rPr>
              <w:fldChar w:fldCharType="end"/>
            </w:r>
          </w:hyperlink>
        </w:p>
        <w:p w14:paraId="3FE9C6B1" w14:textId="3A813118" w:rsidR="008D1D07" w:rsidRPr="003574AF" w:rsidRDefault="008D1D07">
          <w:pPr>
            <w:rPr>
              <w:color w:val="auto"/>
            </w:rPr>
          </w:pPr>
          <w:r w:rsidRPr="0072303F">
            <w:rPr>
              <w:b/>
              <w:bCs/>
              <w:noProof/>
              <w:color w:val="auto"/>
            </w:rPr>
            <w:fldChar w:fldCharType="end"/>
          </w:r>
        </w:p>
      </w:sdtContent>
    </w:sdt>
    <w:p w14:paraId="5B4A66E4" w14:textId="505A1EBB" w:rsidR="008D1D07" w:rsidRDefault="008D1D07" w:rsidP="008D1D07">
      <w:pPr>
        <w:spacing w:after="200"/>
      </w:pPr>
    </w:p>
    <w:p w14:paraId="2C59C6F9" w14:textId="0B330C89" w:rsidR="008D1D07" w:rsidRDefault="008D1D07" w:rsidP="008D1D07">
      <w:pPr>
        <w:spacing w:after="200"/>
      </w:pPr>
    </w:p>
    <w:p w14:paraId="4074A196" w14:textId="5567CBB6" w:rsidR="008D1D07" w:rsidRDefault="008D1D07" w:rsidP="008D1D07">
      <w:pPr>
        <w:spacing w:after="200"/>
      </w:pPr>
    </w:p>
    <w:p w14:paraId="09FEE541" w14:textId="12ADA3D1" w:rsidR="008D1D07" w:rsidRDefault="008D1D07" w:rsidP="008D1D07">
      <w:pPr>
        <w:spacing w:after="200"/>
      </w:pPr>
    </w:p>
    <w:p w14:paraId="2A723B0E" w14:textId="7B504F6A" w:rsidR="008D1D07" w:rsidRDefault="008D1D07" w:rsidP="008D1D07">
      <w:pPr>
        <w:spacing w:after="200"/>
      </w:pPr>
    </w:p>
    <w:p w14:paraId="530392B6" w14:textId="4B203E09" w:rsidR="008D1D07" w:rsidRDefault="008D1D07" w:rsidP="008D1D07">
      <w:pPr>
        <w:spacing w:after="200"/>
      </w:pPr>
    </w:p>
    <w:p w14:paraId="2EF8CB05" w14:textId="199139F0" w:rsidR="008D1D07" w:rsidRDefault="008D1D07" w:rsidP="008D1D07">
      <w:pPr>
        <w:spacing w:after="200"/>
      </w:pPr>
    </w:p>
    <w:p w14:paraId="73686BB9" w14:textId="07F9999D" w:rsidR="008D1D07" w:rsidRDefault="008D1D07" w:rsidP="008D1D07">
      <w:pPr>
        <w:spacing w:after="200"/>
      </w:pPr>
    </w:p>
    <w:p w14:paraId="0D86C3D3" w14:textId="06133A71" w:rsidR="008D1D07" w:rsidRDefault="008D1D07" w:rsidP="008D1D07">
      <w:pPr>
        <w:spacing w:after="200"/>
      </w:pPr>
    </w:p>
    <w:p w14:paraId="2AB5AACA" w14:textId="1665C188" w:rsidR="008D1D07" w:rsidRDefault="008D1D07" w:rsidP="008D1D07">
      <w:pPr>
        <w:spacing w:after="200"/>
      </w:pPr>
    </w:p>
    <w:p w14:paraId="58BE3015" w14:textId="13477FE1" w:rsidR="008D1D07" w:rsidRDefault="008D1D07" w:rsidP="008D1D07">
      <w:pPr>
        <w:spacing w:after="200"/>
      </w:pPr>
    </w:p>
    <w:p w14:paraId="3901A3F2" w14:textId="0EFB4027" w:rsidR="008D1D07" w:rsidRDefault="008D1D07" w:rsidP="008D1D07">
      <w:pPr>
        <w:spacing w:after="200"/>
      </w:pPr>
    </w:p>
    <w:p w14:paraId="57D8C559" w14:textId="3217D57A" w:rsidR="008D1D07" w:rsidRDefault="008D1D07" w:rsidP="008D1D07">
      <w:pPr>
        <w:spacing w:after="200"/>
      </w:pPr>
    </w:p>
    <w:p w14:paraId="5765839C" w14:textId="6C76CCCA" w:rsidR="008D1D07" w:rsidRDefault="008D1D07" w:rsidP="008D1D07">
      <w:pPr>
        <w:spacing w:after="200"/>
      </w:pPr>
    </w:p>
    <w:p w14:paraId="09E49834" w14:textId="77777777" w:rsidR="003574AF" w:rsidRPr="0054174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  <w:bookmarkStart w:id="0" w:name="_Toc87028596"/>
      <w:r w:rsidRPr="00541743">
        <w:rPr>
          <w:rFonts w:eastAsiaTheme="minorHAnsi"/>
          <w:color w:val="auto"/>
          <w:sz w:val="36"/>
          <w:szCs w:val="36"/>
          <w:lang w:val="en-GB"/>
        </w:rPr>
        <w:lastRenderedPageBreak/>
        <w:t>What is your dataset, problem domain?</w:t>
      </w:r>
      <w:bookmarkEnd w:id="0"/>
    </w:p>
    <w:p w14:paraId="21AFBC10" w14:textId="196CEE26" w:rsidR="003574AF" w:rsidRDefault="003574AF" w:rsidP="00796F9E">
      <w:pPr>
        <w:rPr>
          <w:rFonts w:eastAsiaTheme="minorHAnsi"/>
          <w:lang w:val="en-GB"/>
        </w:rPr>
      </w:pPr>
    </w:p>
    <w:p w14:paraId="02F8DB36" w14:textId="52A1B60E" w:rsidR="00796F9E" w:rsidRPr="001371D0" w:rsidRDefault="000E14B2" w:rsidP="00796F9E">
      <w:pPr>
        <w:rPr>
          <w:rFonts w:eastAsiaTheme="minorHAnsi"/>
          <w:color w:val="auto"/>
          <w:sz w:val="24"/>
          <w:szCs w:val="24"/>
          <w:lang w:val="en-GB"/>
        </w:rPr>
      </w:pPr>
      <w:r w:rsidRPr="001371D0">
        <w:rPr>
          <w:rFonts w:eastAsiaTheme="minorHAnsi"/>
          <w:color w:val="auto"/>
          <w:sz w:val="24"/>
          <w:szCs w:val="24"/>
          <w:lang w:val="en-GB"/>
        </w:rPr>
        <w:t>The dataset used for this project will be the dataset from the website known as Kaggle (</w:t>
      </w:r>
      <w:hyperlink r:id="rId8" w:history="1">
        <w:r w:rsidR="001F6C77" w:rsidRPr="001371D0">
          <w:rPr>
            <w:rStyle w:val="Hyperlink"/>
            <w:rFonts w:eastAsiaTheme="minorHAnsi"/>
            <w:color w:val="auto"/>
            <w:sz w:val="24"/>
            <w:szCs w:val="24"/>
            <w:lang w:val="en-GB"/>
          </w:rPr>
          <w:t>https://www.kaggle.com/datasets</w:t>
        </w:r>
      </w:hyperlink>
      <w:r w:rsidRPr="001371D0">
        <w:rPr>
          <w:rFonts w:eastAsiaTheme="minorHAnsi"/>
          <w:color w:val="auto"/>
          <w:sz w:val="24"/>
          <w:szCs w:val="24"/>
          <w:lang w:val="en-GB"/>
        </w:rPr>
        <w:t>). The specific dataset used from Kaggle is the stroke dataset (</w:t>
      </w:r>
      <w:hyperlink r:id="rId9" w:history="1">
        <w:r w:rsidR="001F6C77" w:rsidRPr="001371D0">
          <w:rPr>
            <w:rStyle w:val="Hyperlink"/>
            <w:rFonts w:eastAsiaTheme="minorHAnsi"/>
            <w:color w:val="auto"/>
            <w:sz w:val="24"/>
            <w:szCs w:val="24"/>
            <w:lang w:val="en-GB"/>
          </w:rPr>
          <w:t>https://www.kaggle.com/fedesoriano/stroke-prediction-dataset</w:t>
        </w:r>
      </w:hyperlink>
      <w:r w:rsidRPr="001371D0">
        <w:rPr>
          <w:rFonts w:eastAsiaTheme="minorHAnsi"/>
          <w:color w:val="auto"/>
          <w:sz w:val="24"/>
          <w:szCs w:val="24"/>
          <w:lang w:val="en-GB"/>
        </w:rPr>
        <w:t>).</w:t>
      </w:r>
      <w:r w:rsidR="001F6C77" w:rsidRPr="001371D0">
        <w:rPr>
          <w:rFonts w:eastAsiaTheme="minorHAnsi"/>
          <w:color w:val="auto"/>
          <w:sz w:val="24"/>
          <w:szCs w:val="24"/>
          <w:lang w:val="en-GB"/>
        </w:rPr>
        <w:t xml:space="preserve"> </w:t>
      </w:r>
      <w:r w:rsidR="00891FA2" w:rsidRPr="001371D0">
        <w:rPr>
          <w:rFonts w:eastAsiaTheme="minorHAnsi"/>
          <w:color w:val="auto"/>
          <w:sz w:val="24"/>
          <w:szCs w:val="24"/>
          <w:lang w:val="en-GB"/>
        </w:rPr>
        <w:t xml:space="preserve">The dataset provides information regarding different types of factors which can have </w:t>
      </w:r>
      <w:r w:rsidR="002A3C7E" w:rsidRPr="001371D0">
        <w:rPr>
          <w:rFonts w:eastAsiaTheme="minorHAnsi"/>
          <w:color w:val="auto"/>
          <w:sz w:val="24"/>
          <w:szCs w:val="24"/>
          <w:lang w:val="en-GB"/>
        </w:rPr>
        <w:t>an</w:t>
      </w:r>
      <w:r w:rsidR="00891FA2" w:rsidRPr="001371D0">
        <w:rPr>
          <w:rFonts w:eastAsiaTheme="minorHAnsi"/>
          <w:color w:val="auto"/>
          <w:sz w:val="24"/>
          <w:szCs w:val="24"/>
          <w:lang w:val="en-GB"/>
        </w:rPr>
        <w:t xml:space="preserve"> effect on the cause of stroke. It is a large </w:t>
      </w:r>
      <w:r w:rsidR="002A3C7E" w:rsidRPr="001371D0">
        <w:rPr>
          <w:rFonts w:eastAsiaTheme="minorHAnsi"/>
          <w:color w:val="auto"/>
          <w:sz w:val="24"/>
          <w:szCs w:val="24"/>
          <w:lang w:val="en-GB"/>
        </w:rPr>
        <w:t xml:space="preserve">dataset which initially contains 12 attributes and approximately 5000 observations. </w:t>
      </w:r>
      <w:r w:rsidR="0058456C" w:rsidRPr="001371D0">
        <w:rPr>
          <w:rFonts w:eastAsiaTheme="minorHAnsi"/>
          <w:color w:val="auto"/>
          <w:sz w:val="24"/>
          <w:szCs w:val="24"/>
          <w:lang w:val="en-GB"/>
        </w:rPr>
        <w:t xml:space="preserve">This means that there is a lot of data to work with. </w:t>
      </w:r>
    </w:p>
    <w:p w14:paraId="20D22A8D" w14:textId="39B7398A" w:rsidR="0058456C" w:rsidRPr="001371D0" w:rsidRDefault="0058456C" w:rsidP="00796F9E">
      <w:pPr>
        <w:rPr>
          <w:rFonts w:eastAsiaTheme="minorHAnsi"/>
          <w:color w:val="auto"/>
          <w:sz w:val="24"/>
          <w:szCs w:val="24"/>
          <w:lang w:val="en-GB"/>
        </w:rPr>
      </w:pPr>
    </w:p>
    <w:p w14:paraId="45274690" w14:textId="17250B76" w:rsidR="0058456C" w:rsidRDefault="0058456C" w:rsidP="00796F9E">
      <w:pPr>
        <w:rPr>
          <w:rFonts w:eastAsiaTheme="minorHAnsi"/>
          <w:color w:val="auto"/>
          <w:sz w:val="24"/>
          <w:szCs w:val="24"/>
          <w:lang w:val="en-GB"/>
        </w:rPr>
      </w:pPr>
      <w:r w:rsidRPr="001371D0">
        <w:rPr>
          <w:rFonts w:eastAsiaTheme="minorHAnsi"/>
          <w:color w:val="auto"/>
          <w:sz w:val="24"/>
          <w:szCs w:val="24"/>
          <w:lang w:val="en-GB"/>
        </w:rPr>
        <w:t xml:space="preserve">The problem domain the project is focusing on is predicting stroke based of the different attributes that the dataset </w:t>
      </w:r>
      <w:r w:rsidR="0072303F" w:rsidRPr="001371D0">
        <w:rPr>
          <w:rFonts w:eastAsiaTheme="minorHAnsi"/>
          <w:color w:val="auto"/>
          <w:sz w:val="24"/>
          <w:szCs w:val="24"/>
          <w:lang w:val="en-GB"/>
        </w:rPr>
        <w:t>pr</w:t>
      </w:r>
      <w:r w:rsidR="0072303F">
        <w:rPr>
          <w:rFonts w:eastAsiaTheme="minorHAnsi"/>
          <w:color w:val="auto"/>
          <w:sz w:val="24"/>
          <w:szCs w:val="24"/>
          <w:lang w:val="en-GB"/>
        </w:rPr>
        <w:t>esents, and the valuable data included. There are some columns and rows that are required to be removed and edited in order to increase the accuracy of the prediction</w:t>
      </w:r>
      <w:r w:rsidR="001F0465">
        <w:rPr>
          <w:rFonts w:eastAsiaTheme="minorHAnsi"/>
          <w:color w:val="auto"/>
          <w:sz w:val="24"/>
          <w:szCs w:val="24"/>
          <w:lang w:val="en-GB"/>
        </w:rPr>
        <w:t xml:space="preserve"> through means such as </w:t>
      </w:r>
      <w:r w:rsidR="00FB5128">
        <w:rPr>
          <w:rFonts w:eastAsiaTheme="minorHAnsi"/>
          <w:color w:val="auto"/>
          <w:sz w:val="24"/>
          <w:szCs w:val="24"/>
          <w:lang w:val="en-GB"/>
        </w:rPr>
        <w:t xml:space="preserve">removing unnecessary data and </w:t>
      </w:r>
      <w:r w:rsidR="00EE0395">
        <w:rPr>
          <w:rFonts w:eastAsiaTheme="minorHAnsi"/>
          <w:color w:val="auto"/>
          <w:sz w:val="24"/>
          <w:szCs w:val="24"/>
          <w:lang w:val="en-GB"/>
        </w:rPr>
        <w:t>replacing</w:t>
      </w:r>
      <w:r w:rsidR="00FB5128">
        <w:rPr>
          <w:rFonts w:eastAsiaTheme="minorHAnsi"/>
          <w:color w:val="auto"/>
          <w:sz w:val="24"/>
          <w:szCs w:val="24"/>
          <w:lang w:val="en-GB"/>
        </w:rPr>
        <w:t xml:space="preserve"> null with data acquired from the median amount.</w:t>
      </w:r>
      <w:r w:rsidR="00EE0395">
        <w:rPr>
          <w:rFonts w:eastAsiaTheme="minorHAnsi"/>
          <w:color w:val="auto"/>
          <w:sz w:val="24"/>
          <w:szCs w:val="24"/>
          <w:lang w:val="en-GB"/>
        </w:rPr>
        <w:t xml:space="preserve"> This will further increase the accuracy of the prediction regarding the problem domain.</w:t>
      </w:r>
    </w:p>
    <w:p w14:paraId="352E4AD0" w14:textId="77777777" w:rsidR="00C21B54" w:rsidRPr="001371D0" w:rsidRDefault="00C21B54" w:rsidP="00796F9E">
      <w:pPr>
        <w:rPr>
          <w:rFonts w:eastAsiaTheme="minorHAnsi"/>
          <w:color w:val="auto"/>
          <w:sz w:val="24"/>
          <w:szCs w:val="24"/>
          <w:lang w:val="en-GB"/>
        </w:rPr>
      </w:pPr>
    </w:p>
    <w:p w14:paraId="6DCE7BFD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  <w:bookmarkStart w:id="1" w:name="_Toc87028597"/>
      <w:r w:rsidRPr="008272D3">
        <w:rPr>
          <w:rFonts w:eastAsiaTheme="minorHAnsi"/>
          <w:color w:val="auto"/>
          <w:sz w:val="36"/>
          <w:szCs w:val="36"/>
          <w:lang w:val="en-GB"/>
        </w:rPr>
        <w:lastRenderedPageBreak/>
        <w:t>Is your model classification or regression?</w:t>
      </w:r>
      <w:bookmarkEnd w:id="1"/>
    </w:p>
    <w:p w14:paraId="2577925F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</w:p>
    <w:p w14:paraId="77370AEB" w14:textId="042CD110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  <w:bookmarkStart w:id="2" w:name="_Toc87028598"/>
      <w:r w:rsidRPr="008272D3">
        <w:rPr>
          <w:rFonts w:eastAsiaTheme="minorHAnsi"/>
          <w:color w:val="auto"/>
          <w:sz w:val="36"/>
          <w:szCs w:val="36"/>
          <w:lang w:val="en-GB"/>
        </w:rPr>
        <w:t xml:space="preserve">Did you have any missing, </w:t>
      </w:r>
      <w:r w:rsidR="006D50CB" w:rsidRPr="008272D3">
        <w:rPr>
          <w:rFonts w:eastAsiaTheme="minorHAnsi"/>
          <w:color w:val="auto"/>
          <w:sz w:val="36"/>
          <w:szCs w:val="36"/>
          <w:lang w:val="en-GB"/>
        </w:rPr>
        <w:t>corrupt,</w:t>
      </w:r>
      <w:r w:rsidRPr="008272D3">
        <w:rPr>
          <w:rFonts w:eastAsiaTheme="minorHAnsi"/>
          <w:color w:val="auto"/>
          <w:sz w:val="36"/>
          <w:szCs w:val="36"/>
          <w:lang w:val="en-GB"/>
        </w:rPr>
        <w:t xml:space="preserve"> or misleading data?</w:t>
      </w:r>
      <w:bookmarkEnd w:id="2"/>
      <w:r w:rsidRPr="008272D3">
        <w:rPr>
          <w:rFonts w:eastAsiaTheme="minorHAnsi"/>
          <w:color w:val="auto"/>
          <w:sz w:val="36"/>
          <w:szCs w:val="36"/>
          <w:lang w:val="en-GB"/>
        </w:rPr>
        <w:t xml:space="preserve"> </w:t>
      </w:r>
    </w:p>
    <w:p w14:paraId="15AAD35B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  <w:bookmarkStart w:id="3" w:name="_Toc87028599"/>
      <w:r w:rsidRPr="008272D3">
        <w:rPr>
          <w:rFonts w:eastAsiaTheme="minorHAnsi"/>
          <w:color w:val="auto"/>
          <w:sz w:val="36"/>
          <w:szCs w:val="36"/>
          <w:lang w:val="en-GB"/>
        </w:rPr>
        <w:t>If so, how did you cope it?</w:t>
      </w:r>
      <w:bookmarkEnd w:id="3"/>
    </w:p>
    <w:p w14:paraId="557B18CF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</w:p>
    <w:p w14:paraId="6E73935D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  <w:bookmarkStart w:id="4" w:name="_Toc87028600"/>
      <w:r w:rsidRPr="008272D3">
        <w:rPr>
          <w:rFonts w:eastAsiaTheme="minorHAnsi"/>
          <w:color w:val="auto"/>
          <w:sz w:val="36"/>
          <w:szCs w:val="36"/>
          <w:lang w:val="en-GB"/>
        </w:rPr>
        <w:t>Have you omitted some data? If so, why?</w:t>
      </w:r>
      <w:bookmarkEnd w:id="4"/>
    </w:p>
    <w:p w14:paraId="62E952A4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</w:p>
    <w:p w14:paraId="2C144129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  <w:bookmarkStart w:id="5" w:name="_Toc87028601"/>
      <w:r w:rsidRPr="008272D3">
        <w:rPr>
          <w:rFonts w:eastAsiaTheme="minorHAnsi"/>
          <w:color w:val="auto"/>
          <w:sz w:val="36"/>
          <w:szCs w:val="36"/>
          <w:lang w:val="en-GB"/>
        </w:rPr>
        <w:t>Did you apply techniques to understand your dataset?</w:t>
      </w:r>
      <w:bookmarkEnd w:id="5"/>
    </w:p>
    <w:p w14:paraId="201484BC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</w:p>
    <w:p w14:paraId="4E34D4AC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  <w:bookmarkStart w:id="6" w:name="_Toc87028602"/>
      <w:r w:rsidRPr="008272D3">
        <w:rPr>
          <w:rFonts w:eastAsiaTheme="minorHAnsi"/>
          <w:color w:val="auto"/>
          <w:sz w:val="36"/>
          <w:szCs w:val="36"/>
          <w:lang w:val="en-GB"/>
        </w:rPr>
        <w:t>What models did you use?</w:t>
      </w:r>
      <w:bookmarkEnd w:id="6"/>
    </w:p>
    <w:p w14:paraId="5BCFA30C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</w:p>
    <w:p w14:paraId="47AEF806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  <w:bookmarkStart w:id="7" w:name="_Toc87028603"/>
      <w:r w:rsidRPr="008272D3">
        <w:rPr>
          <w:rFonts w:eastAsiaTheme="minorHAnsi"/>
          <w:color w:val="auto"/>
          <w:sz w:val="36"/>
          <w:szCs w:val="36"/>
          <w:lang w:val="en-GB"/>
        </w:rPr>
        <w:t>How did you encode the input variables?</w:t>
      </w:r>
      <w:bookmarkEnd w:id="7"/>
    </w:p>
    <w:p w14:paraId="1E6DD0E7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</w:p>
    <w:p w14:paraId="75F3F5C5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  <w:bookmarkStart w:id="8" w:name="_Toc87028604"/>
      <w:r w:rsidRPr="008272D3">
        <w:rPr>
          <w:rFonts w:eastAsiaTheme="minorHAnsi"/>
          <w:color w:val="auto"/>
          <w:sz w:val="36"/>
          <w:szCs w:val="36"/>
          <w:lang w:val="en-GB"/>
        </w:rPr>
        <w:t>What are the criteria for selecting model performance evaluation tools?</w:t>
      </w:r>
      <w:bookmarkEnd w:id="8"/>
    </w:p>
    <w:p w14:paraId="2B288E30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</w:p>
    <w:p w14:paraId="4DE39896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  <w:bookmarkStart w:id="9" w:name="_Toc87028605"/>
      <w:r w:rsidRPr="008272D3">
        <w:rPr>
          <w:rFonts w:eastAsiaTheme="minorHAnsi"/>
          <w:color w:val="auto"/>
          <w:sz w:val="36"/>
          <w:szCs w:val="36"/>
          <w:lang w:val="en-GB"/>
        </w:rPr>
        <w:t>What were your outputs?</w:t>
      </w:r>
      <w:bookmarkEnd w:id="9"/>
    </w:p>
    <w:p w14:paraId="2F618178" w14:textId="77777777" w:rsidR="003574AF" w:rsidRPr="008272D3" w:rsidRDefault="003574AF" w:rsidP="003574AF">
      <w:pPr>
        <w:pStyle w:val="Heading1"/>
        <w:rPr>
          <w:rFonts w:eastAsiaTheme="minorHAnsi"/>
          <w:color w:val="auto"/>
          <w:sz w:val="36"/>
          <w:szCs w:val="36"/>
          <w:lang w:val="en-GB"/>
        </w:rPr>
      </w:pPr>
    </w:p>
    <w:p w14:paraId="4AB09D4D" w14:textId="77777777" w:rsidR="003574AF" w:rsidRPr="008272D3" w:rsidRDefault="003574AF" w:rsidP="003574AF">
      <w:pPr>
        <w:pStyle w:val="Heading1"/>
        <w:rPr>
          <w:color w:val="auto"/>
          <w:sz w:val="36"/>
          <w:szCs w:val="36"/>
        </w:rPr>
      </w:pPr>
      <w:bookmarkStart w:id="10" w:name="_Toc87028606"/>
      <w:r w:rsidRPr="008272D3">
        <w:rPr>
          <w:rFonts w:eastAsiaTheme="minorHAnsi"/>
          <w:color w:val="auto"/>
          <w:sz w:val="36"/>
          <w:szCs w:val="36"/>
          <w:lang w:val="en-GB"/>
        </w:rPr>
        <w:t>Did you have any problems or difficulties working with the dataset?</w:t>
      </w:r>
      <w:bookmarkEnd w:id="10"/>
    </w:p>
    <w:p w14:paraId="249B4869" w14:textId="7435B4B1" w:rsidR="008D1D07" w:rsidRPr="008272D3" w:rsidRDefault="008D1D07" w:rsidP="008D1D07">
      <w:pPr>
        <w:spacing w:after="200"/>
        <w:rPr>
          <w:sz w:val="36"/>
          <w:szCs w:val="36"/>
        </w:rPr>
      </w:pPr>
    </w:p>
    <w:p w14:paraId="4B61CE41" w14:textId="02327972" w:rsidR="008D1D07" w:rsidRPr="008272D3" w:rsidRDefault="008D1D07" w:rsidP="008D1D07">
      <w:pPr>
        <w:spacing w:after="200"/>
        <w:rPr>
          <w:sz w:val="36"/>
          <w:szCs w:val="36"/>
        </w:rPr>
      </w:pPr>
    </w:p>
    <w:p w14:paraId="0092A193" w14:textId="471B94A8" w:rsidR="008D1D07" w:rsidRPr="008D1D07" w:rsidRDefault="008D1D07" w:rsidP="008D1D07">
      <w:pPr>
        <w:pStyle w:val="Heading1"/>
        <w:rPr>
          <w:color w:val="auto"/>
        </w:rPr>
      </w:pPr>
    </w:p>
    <w:sectPr w:rsidR="008D1D07" w:rsidRPr="008D1D07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415C3" w14:textId="77777777" w:rsidR="001C19E6" w:rsidRDefault="001C19E6" w:rsidP="004B7E44">
      <w:r>
        <w:separator/>
      </w:r>
    </w:p>
  </w:endnote>
  <w:endnote w:type="continuationSeparator" w:id="0">
    <w:p w14:paraId="55288855" w14:textId="77777777" w:rsidR="001C19E6" w:rsidRDefault="001C19E6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11979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366D95" w14:textId="7523C688" w:rsidR="008D1D07" w:rsidRDefault="008D1D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66BCA4" w14:textId="164787EE" w:rsidR="008D1D07" w:rsidRDefault="008D1D07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735081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F7003" w14:textId="77777777" w:rsidR="001C19E6" w:rsidRDefault="001C19E6" w:rsidP="004B7E44">
      <w:r>
        <w:separator/>
      </w:r>
    </w:p>
  </w:footnote>
  <w:footnote w:type="continuationSeparator" w:id="0">
    <w:p w14:paraId="42400C45" w14:textId="77777777" w:rsidR="001C19E6" w:rsidRDefault="001C19E6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4A13F18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E9BA8A2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57844A81" wp14:editId="092B2BC1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ACEA8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7844A81" id="Rectangle 11" o:spid="_x0000_s1028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50ACEA8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D07"/>
    <w:rsid w:val="000E14B2"/>
    <w:rsid w:val="001371D0"/>
    <w:rsid w:val="001C19E6"/>
    <w:rsid w:val="001F0465"/>
    <w:rsid w:val="001F6C77"/>
    <w:rsid w:val="00293B83"/>
    <w:rsid w:val="002A3C7E"/>
    <w:rsid w:val="003574AF"/>
    <w:rsid w:val="004B7E44"/>
    <w:rsid w:val="004D5252"/>
    <w:rsid w:val="004F2B86"/>
    <w:rsid w:val="00541743"/>
    <w:rsid w:val="0058456C"/>
    <w:rsid w:val="005A718F"/>
    <w:rsid w:val="006A3CE7"/>
    <w:rsid w:val="006D50CB"/>
    <w:rsid w:val="0072303F"/>
    <w:rsid w:val="007516CF"/>
    <w:rsid w:val="00796F9E"/>
    <w:rsid w:val="008272D3"/>
    <w:rsid w:val="00891FA2"/>
    <w:rsid w:val="008B33BC"/>
    <w:rsid w:val="008D1D07"/>
    <w:rsid w:val="009120E9"/>
    <w:rsid w:val="00945900"/>
    <w:rsid w:val="009A40CE"/>
    <w:rsid w:val="009C396C"/>
    <w:rsid w:val="00B572B4"/>
    <w:rsid w:val="00C21B54"/>
    <w:rsid w:val="00C43956"/>
    <w:rsid w:val="00D42B0D"/>
    <w:rsid w:val="00DB26A7"/>
    <w:rsid w:val="00E76CAD"/>
    <w:rsid w:val="00E9013C"/>
    <w:rsid w:val="00E94B5F"/>
    <w:rsid w:val="00EE0395"/>
    <w:rsid w:val="00FB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7B6847"/>
  <w15:chartTrackingRefBased/>
  <w15:docId w15:val="{4EAB3D04-7351-4561-8BAF-E5D8D44A0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8D1D07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574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74AF"/>
    <w:rPr>
      <w:color w:val="93C84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6C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fedesoriano/stroke-prediction-dataset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JE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2AC34-4995-4B9E-B2ED-07B4DAE5C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20</TotalTime>
  <Pages>4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Shajeevan Chandrasekaran</dc:creator>
  <cp:keywords/>
  <dc:description/>
  <cp:lastModifiedBy>UG-Chandrasekaran, Shajeevan</cp:lastModifiedBy>
  <cp:revision>21</cp:revision>
  <dcterms:created xsi:type="dcterms:W3CDTF">2021-11-05T18:00:00Z</dcterms:created>
  <dcterms:modified xsi:type="dcterms:W3CDTF">2021-11-05T18:20:00Z</dcterms:modified>
</cp:coreProperties>
</file>