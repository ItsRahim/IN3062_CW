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DB733C"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58E08A31" w14:textId="7B582973" w:rsidR="00CB711C" w:rsidRPr="00C23F59" w:rsidRDefault="00CB711C" w:rsidP="00C23F59">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6272D1F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t>
      </w:r>
      <w:r w:rsidR="00D70320">
        <w:lastRenderedPageBreak/>
        <w:t xml:space="preserve">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10804E2C"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 … to level it out.</w:t>
      </w:r>
    </w:p>
    <w:p w14:paraId="2543A1C3" w14:textId="1177B474" w:rsidR="00D21242" w:rsidRDefault="00D21242" w:rsidP="00D70320">
      <w:pPr>
        <w:pStyle w:val="CW"/>
        <w:rPr>
          <w:u w:val="single"/>
        </w:rPr>
      </w:pPr>
      <w:r w:rsidRPr="00D21242">
        <w:rPr>
          <w:u w:val="single"/>
        </w:rPr>
        <w:t>Decision Tree</w:t>
      </w:r>
    </w:p>
    <w:p w14:paraId="38528EE6" w14:textId="78B3A845"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p>
    <w:p w14:paraId="1F4B6172" w14:textId="77777777" w:rsidR="003C56B7" w:rsidRDefault="003C56B7" w:rsidP="00D21242">
      <w:pPr>
        <w:pStyle w:val="CW"/>
      </w:pP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9477" w14:textId="77777777" w:rsidR="00DB733C" w:rsidRDefault="00DB733C" w:rsidP="004B7E44">
      <w:r>
        <w:separator/>
      </w:r>
    </w:p>
  </w:endnote>
  <w:endnote w:type="continuationSeparator" w:id="0">
    <w:p w14:paraId="029BECD7" w14:textId="77777777" w:rsidR="00DB733C" w:rsidRDefault="00DB733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A43E2" w14:textId="77777777" w:rsidR="00DB733C" w:rsidRDefault="00DB733C" w:rsidP="004B7E44">
      <w:r>
        <w:separator/>
      </w:r>
    </w:p>
  </w:footnote>
  <w:footnote w:type="continuationSeparator" w:id="0">
    <w:p w14:paraId="6128A9F3" w14:textId="77777777" w:rsidR="00DB733C" w:rsidRDefault="00DB733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6F0C"/>
    <w:rsid w:val="000E0F80"/>
    <w:rsid w:val="000E14B2"/>
    <w:rsid w:val="0013150F"/>
    <w:rsid w:val="001371D0"/>
    <w:rsid w:val="00146C53"/>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3C56B7"/>
    <w:rsid w:val="00452508"/>
    <w:rsid w:val="00464E24"/>
    <w:rsid w:val="00485E5A"/>
    <w:rsid w:val="004B7E44"/>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B733C"/>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3163</TotalTime>
  <Pages>6</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85</cp:revision>
  <dcterms:created xsi:type="dcterms:W3CDTF">2021-11-09T11:48:00Z</dcterms:created>
  <dcterms:modified xsi:type="dcterms:W3CDTF">2021-12-22T16:05:00Z</dcterms:modified>
</cp:coreProperties>
</file>