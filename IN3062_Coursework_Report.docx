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78692C"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4A23B210">
            <wp:extent cx="3793066" cy="1877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818927" cy="1890497"/>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2C981B4E">
            <wp:extent cx="49720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58E08A31" w14:textId="7B582973" w:rsidR="00CB711C" w:rsidRPr="00C23F59" w:rsidRDefault="00CB711C" w:rsidP="00C23F59">
      <w:pPr>
        <w:pStyle w:val="Caption"/>
        <w:jc w:val="both"/>
        <w:rPr>
          <w:rFonts w:ascii="Arial" w:eastAsiaTheme="minorHAnsi" w:hAnsi="Arial" w:cs="Arial"/>
          <w:color w:val="auto"/>
          <w:sz w:val="22"/>
          <w:szCs w:val="22"/>
          <w:lang w:val="en-GB"/>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7DC6A6E2" w14:textId="7BBC5B8B" w:rsidR="005123C5"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removed the id and work-type 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which we </w:t>
      </w:r>
      <w:r w:rsidR="00D70320">
        <w:lastRenderedPageBreak/>
        <w:t xml:space="preserve">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10804E2C"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 … to level it out.</w:t>
      </w:r>
    </w:p>
    <w:p w14:paraId="2543A1C3" w14:textId="1177B474" w:rsidR="00D21242" w:rsidRDefault="00D21242" w:rsidP="00D70320">
      <w:pPr>
        <w:pStyle w:val="CW"/>
        <w:rPr>
          <w:u w:val="single"/>
        </w:rPr>
      </w:pPr>
      <w:r w:rsidRPr="00D21242">
        <w:rPr>
          <w:u w:val="single"/>
        </w:rPr>
        <w:t>Decision Tree</w:t>
      </w:r>
    </w:p>
    <w:p w14:paraId="38528EE6" w14:textId="6D887DE6" w:rsidR="00D21242" w:rsidRDefault="00D21242" w:rsidP="00D21242">
      <w:pPr>
        <w:pStyle w:val="CW"/>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on a node for each time a question is asked, where it creates </w:t>
      </w:r>
      <w:proofErr w:type="spellStart"/>
      <w:r>
        <w:t>subnodes</w:t>
      </w:r>
      <w:proofErr w:type="spellEnd"/>
      <w:r>
        <w:t xml:space="preserve"> at decision nodes and eventually stop at a leaf node.</w:t>
      </w:r>
    </w:p>
    <w:p w14:paraId="2852C9FB" w14:textId="425EAE27" w:rsidR="00034612" w:rsidRPr="00D21242" w:rsidRDefault="00034612" w:rsidP="00D21242">
      <w:pPr>
        <w:pStyle w:val="CW"/>
      </w:pPr>
      <w:r>
        <w:rPr>
          <w:noProof/>
        </w:rPr>
        <w:drawing>
          <wp:inline distT="0" distB="0" distL="0" distR="0" wp14:anchorId="31F86B1C" wp14:editId="3F9E0C05">
            <wp:extent cx="630872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59"/>
                    <a:stretch/>
                  </pic:blipFill>
                  <pic:spPr bwMode="auto">
                    <a:xfrm>
                      <a:off x="0" y="0"/>
                      <a:ext cx="6308725"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8DB8E" w14:textId="77777777" w:rsidR="0078692C" w:rsidRDefault="0078692C" w:rsidP="004B7E44">
      <w:r>
        <w:separator/>
      </w:r>
    </w:p>
  </w:endnote>
  <w:endnote w:type="continuationSeparator" w:id="0">
    <w:p w14:paraId="38A03037" w14:textId="77777777" w:rsidR="0078692C" w:rsidRDefault="0078692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7E8A6" w14:textId="77777777" w:rsidR="0078692C" w:rsidRDefault="0078692C" w:rsidP="004B7E44">
      <w:r>
        <w:separator/>
      </w:r>
    </w:p>
  </w:footnote>
  <w:footnote w:type="continuationSeparator" w:id="0">
    <w:p w14:paraId="65D5204F" w14:textId="77777777" w:rsidR="0078692C" w:rsidRDefault="0078692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rAUAH4HHGSwAAAA="/>
  </w:docVars>
  <w:rsids>
    <w:rsidRoot w:val="008D1D07"/>
    <w:rsid w:val="00034612"/>
    <w:rsid w:val="000365A3"/>
    <w:rsid w:val="00041014"/>
    <w:rsid w:val="00046430"/>
    <w:rsid w:val="000622C4"/>
    <w:rsid w:val="00087F43"/>
    <w:rsid w:val="00096F0C"/>
    <w:rsid w:val="000E0F80"/>
    <w:rsid w:val="000E14B2"/>
    <w:rsid w:val="0013150F"/>
    <w:rsid w:val="001371D0"/>
    <w:rsid w:val="00146C53"/>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452508"/>
    <w:rsid w:val="00464E24"/>
    <w:rsid w:val="00485E5A"/>
    <w:rsid w:val="004B7E44"/>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8692C"/>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2944"/>
    <w:rsid w:val="00A47EF3"/>
    <w:rsid w:val="00AC12B4"/>
    <w:rsid w:val="00AC2027"/>
    <w:rsid w:val="00AC6C94"/>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3148</TotalTime>
  <Pages>6</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84</cp:revision>
  <dcterms:created xsi:type="dcterms:W3CDTF">2021-11-09T11:48:00Z</dcterms:created>
  <dcterms:modified xsi:type="dcterms:W3CDTF">2021-12-22T15:47:00Z</dcterms:modified>
</cp:coreProperties>
</file>