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545AAF">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545AAF">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545AAF">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545AAF">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545AAF">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545AAF">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545AAF">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545AAF">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545AAF">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545AAF">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545AAF">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545AAF">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545AAF">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545AAF">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545AAF">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545AAF">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545AAF">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545AAF">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545AAF">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545AAF">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545AAF">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545AAF">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Pr="000C4C69" w:rsidRDefault="003574AF" w:rsidP="00A071FB">
      <w:pPr>
        <w:pStyle w:val="Heading1"/>
        <w:jc w:val="both"/>
        <w:rPr>
          <w:rFonts w:ascii="Arial" w:eastAsiaTheme="minorHAnsi" w:hAnsi="Arial" w:cs="Arial"/>
          <w:color w:val="auto"/>
          <w:sz w:val="22"/>
          <w:szCs w:val="22"/>
          <w:u w:val="single"/>
          <w:lang w:val="en-GB"/>
        </w:rPr>
      </w:pPr>
      <w:bookmarkStart w:id="0" w:name="_Toc91172702"/>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9"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0"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172703"/>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2"/>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3" w:name="_Toc91172705"/>
      <w:r w:rsidRPr="000C4C69">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id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4" w:name="_Toc91172706"/>
      <w:r w:rsidRPr="000C4C69">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172707"/>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5"/>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0C4C69">
        <w:rPr>
          <w:rFonts w:ascii="Arial" w:eastAsiaTheme="minorHAnsi" w:hAnsi="Arial" w:cs="Arial"/>
          <w:color w:val="auto"/>
          <w:sz w:val="22"/>
          <w:szCs w:val="22"/>
          <w:u w:val="single"/>
          <w:lang w:val="en-GB"/>
        </w:rPr>
        <w:t>Have you omitted some data? If so, why?</w:t>
      </w:r>
      <w:bookmarkEnd w:id="6"/>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r w:rsidRPr="000C4C69">
        <w:t>Did you apply techniques to understand your dataset?</w:t>
      </w:r>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7" w:name="_Toc91170890"/>
      <w:bookmarkStart w:id="8" w:name="_Toc91172709"/>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0C4C69">
        <w:rPr>
          <w:rFonts w:ascii="Arial" w:eastAsiaTheme="minorHAnsi" w:hAnsi="Arial" w:cs="Arial"/>
          <w:color w:val="auto"/>
          <w:sz w:val="22"/>
          <w:szCs w:val="22"/>
          <w:u w:val="single"/>
          <w:lang w:val="en-GB"/>
        </w:rPr>
        <w:t>What models did you use?</w:t>
      </w:r>
      <w:bookmarkEnd w:id="9"/>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505F890E"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removed the id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0" w:name="_Toc91172712"/>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0"/>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1" w:name="_Toc91172713"/>
      <w:r w:rsidRPr="000C4C69">
        <w:rPr>
          <w:rFonts w:ascii="Arial" w:hAnsi="Arial" w:cs="Arial"/>
          <w:color w:val="auto"/>
          <w:sz w:val="22"/>
          <w:szCs w:val="22"/>
          <w:u w:val="single"/>
        </w:rPr>
        <w:t>Decision Tree</w:t>
      </w:r>
      <w:bookmarkEnd w:id="11"/>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r w:rsidRPr="000C4C69">
        <w:t>For our decision tree, we set our criterion as ‘</w:t>
      </w:r>
      <w:proofErr w:type="spellStart"/>
      <w:r w:rsidRPr="000C4C69">
        <w:t>gini</w:t>
      </w:r>
      <w:proofErr w:type="spellEnd"/>
      <w:r w:rsidRPr="000C4C69">
        <w:t>’ since it improved the accura</w:t>
      </w:r>
      <w:r w:rsidR="0045255F" w:rsidRPr="000C4C69">
        <w:t>c</w:t>
      </w:r>
      <w:r w:rsidRPr="000C4C69">
        <w:t xml:space="preserve">y output more than ‘entropy’. For the other values such as </w:t>
      </w:r>
      <w:proofErr w:type="spellStart"/>
      <w:r w:rsidRPr="000C4C69">
        <w:t>max_depth</w:t>
      </w:r>
      <w:proofErr w:type="spellEnd"/>
      <w:r w:rsidRPr="000C4C69">
        <w:t xml:space="preserve">, </w:t>
      </w:r>
      <w:proofErr w:type="spellStart"/>
      <w:r w:rsidRPr="000C4C69">
        <w:t>min_samples_split</w:t>
      </w:r>
      <w:proofErr w:type="spellEnd"/>
      <w:r w:rsidRPr="000C4C69">
        <w:t xml:space="preserve"> and </w:t>
      </w:r>
      <w:proofErr w:type="spellStart"/>
      <w:r w:rsidRPr="000C4C69">
        <w:t>min_samples_leaf</w:t>
      </w:r>
      <w:proofErr w:type="spellEnd"/>
      <w:r w:rsidRPr="000C4C69">
        <w:t xml:space="preserve">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p>
    <w:p w14:paraId="27B2D127" w14:textId="77777777" w:rsidR="00DB54A8" w:rsidRPr="000C4C69" w:rsidRDefault="00AD390B" w:rsidP="00DB54A8">
      <w:pPr>
        <w:keepNext/>
        <w:rPr>
          <w:rFonts w:ascii="Arial" w:hAnsi="Arial" w:cs="Arial"/>
          <w:sz w:val="22"/>
        </w:rPr>
      </w:pPr>
      <w:bookmarkStart w:id="12" w:name="_Toc91170895"/>
      <w:bookmarkStart w:id="13"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4" w:name="_Toc91172717"/>
      <w:r w:rsidRPr="000C4C69">
        <w:rPr>
          <w:rFonts w:ascii="Arial" w:hAnsi="Arial" w:cs="Arial"/>
          <w:color w:val="auto"/>
          <w:sz w:val="22"/>
          <w:szCs w:val="22"/>
          <w:u w:val="single"/>
        </w:rPr>
        <w:t>Random Forest</w:t>
      </w:r>
      <w:bookmarkEnd w:id="14"/>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w:t>
      </w:r>
      <w:proofErr w:type="spellStart"/>
      <w:r w:rsidR="0073388C" w:rsidRPr="000C4C69">
        <w:t>n_estimators</w:t>
      </w:r>
      <w:proofErr w:type="spellEnd"/>
      <w:r w:rsidR="0073388C" w:rsidRPr="000C4C69">
        <w:t xml:space="preserve"> and criterion to see if we could increase the accuracy any further. </w:t>
      </w:r>
      <w:r w:rsidR="001E7DAD" w:rsidRPr="000C4C69">
        <w:t xml:space="preserve">After setting the </w:t>
      </w:r>
      <w:proofErr w:type="spellStart"/>
      <w:r w:rsidR="001E7DAD" w:rsidRPr="000C4C69">
        <w:t>n_estimators</w:t>
      </w:r>
      <w:proofErr w:type="spellEnd"/>
      <w:r w:rsidR="001E7DAD" w:rsidRPr="000C4C69">
        <w:t xml:space="preserve"> we received an accuracy of 95% as well as an increase in our other values such as macro average and weighed average. We also tested out criterion for which ‘</w:t>
      </w:r>
      <w:proofErr w:type="spellStart"/>
      <w:r w:rsidR="001E7DAD" w:rsidRPr="000C4C69">
        <w:t>gini</w:t>
      </w:r>
      <w:proofErr w:type="spellEnd"/>
      <w:r w:rsidR="001E7DAD" w:rsidRPr="000C4C69">
        <w:t xml:space="preserve">’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 xml:space="preserve">decrease the accuracy.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15" w:name="_Toc91172715"/>
      <w:r w:rsidRPr="000C4C69">
        <w:rPr>
          <w:rFonts w:ascii="Arial" w:hAnsi="Arial" w:cs="Arial"/>
          <w:color w:val="auto"/>
          <w:sz w:val="22"/>
          <w:szCs w:val="22"/>
          <w:u w:val="single"/>
        </w:rPr>
        <w:t>Logistic Regression</w:t>
      </w:r>
      <w:bookmarkEnd w:id="15"/>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w:t>
      </w:r>
      <w:proofErr w:type="spellStart"/>
      <w:r w:rsidR="00B47EDB" w:rsidRPr="000C4C69">
        <w:rPr>
          <w:rFonts w:ascii="Arial" w:hAnsi="Arial" w:cs="Arial"/>
          <w:color w:val="auto"/>
          <w:sz w:val="22"/>
        </w:rPr>
        <w:t>analyse</w:t>
      </w:r>
      <w:proofErr w:type="spellEnd"/>
      <w:r w:rsidR="00B47EDB" w:rsidRPr="000C4C69">
        <w:rPr>
          <w:rFonts w:ascii="Arial" w:hAnsi="Arial" w:cs="Arial"/>
          <w:color w:val="auto"/>
          <w:sz w:val="22"/>
        </w:rPr>
        <w:t xml:space="preserve"> could be </w:t>
      </w:r>
      <w:proofErr w:type="spellStart"/>
      <w:r w:rsidR="00B47EDB" w:rsidRPr="000C4C69">
        <w:rPr>
          <w:rFonts w:ascii="Arial" w:hAnsi="Arial" w:cs="Arial"/>
          <w:color w:val="auto"/>
          <w:sz w:val="22"/>
        </w:rPr>
        <w:t>analysed</w:t>
      </w:r>
      <w:proofErr w:type="spellEnd"/>
      <w:r w:rsidR="00B47EDB" w:rsidRPr="000C4C69">
        <w:rPr>
          <w:rFonts w:ascii="Arial" w:hAnsi="Arial" w:cs="Arial"/>
          <w:color w:val="auto"/>
          <w:sz w:val="22"/>
        </w:rPr>
        <w:t xml:space="preserve">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3F0A57B1" w14:textId="24D6E816" w:rsidR="00F10B83" w:rsidRPr="000C4C69"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097C49">
        <w:rPr>
          <w:rFonts w:cs="Arial"/>
          <w:szCs w:val="22"/>
        </w:rPr>
        <w:t xml:space="preserve"> However, logistic regression provided outputs but there </w:t>
      </w:r>
      <w:r w:rsidR="00187D18">
        <w:rPr>
          <w:rFonts w:cs="Arial"/>
          <w:szCs w:val="22"/>
        </w:rPr>
        <w:t>were</w:t>
      </w:r>
      <w:r w:rsidR="00097C49">
        <w:rPr>
          <w:rFonts w:cs="Arial"/>
          <w:szCs w:val="22"/>
        </w:rPr>
        <w:t xml:space="preserve"> errors in between </w:t>
      </w:r>
      <w:r w:rsidR="00187D18">
        <w:rPr>
          <w:rFonts w:cs="Arial"/>
          <w:szCs w:val="22"/>
        </w:rPr>
        <w:t xml:space="preserve">running </w:t>
      </w:r>
      <w:r w:rsidR="00097C49">
        <w:rPr>
          <w:rFonts w:cs="Arial"/>
          <w:szCs w:val="22"/>
        </w:rPr>
        <w:t xml:space="preserve">the </w:t>
      </w:r>
      <w:r w:rsidR="00187D18">
        <w:rPr>
          <w:rFonts w:cs="Arial"/>
          <w:szCs w:val="22"/>
        </w:rPr>
        <w:t>model</w:t>
      </w:r>
      <w:r w:rsidR="00097C49">
        <w:rPr>
          <w:rFonts w:cs="Arial"/>
          <w:szCs w:val="22"/>
        </w:rPr>
        <w:t>.</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16" w:name="_Toc91172718"/>
      <w:r w:rsidRPr="000C4C69">
        <w:rPr>
          <w:rFonts w:ascii="Arial" w:eastAsiaTheme="minorHAnsi" w:hAnsi="Arial" w:cs="Arial"/>
          <w:color w:val="auto"/>
          <w:sz w:val="22"/>
          <w:szCs w:val="22"/>
          <w:u w:val="single"/>
        </w:rPr>
        <w:t>Naïve Bayes</w:t>
      </w:r>
      <w:bookmarkEnd w:id="16"/>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7" w:name="_Toc91172722"/>
      <w:r w:rsidRPr="000C4C69">
        <w:rPr>
          <w:rFonts w:ascii="Arial" w:eastAsiaTheme="minorHAnsi" w:hAnsi="Arial" w:cs="Arial"/>
          <w:color w:val="auto"/>
          <w:sz w:val="22"/>
          <w:szCs w:val="22"/>
          <w:u w:val="single"/>
          <w:lang w:val="en-GB"/>
        </w:rPr>
        <w:lastRenderedPageBreak/>
        <w:t>Did you have any problems or difficulties working with the dataset?</w:t>
      </w:r>
      <w:bookmarkEnd w:id="17"/>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495656AF"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64643D22" w14:textId="77777777" w:rsidR="004D43C3" w:rsidRPr="000C4C69" w:rsidRDefault="004D43C3" w:rsidP="00BD3FF7">
      <w:pPr>
        <w:rPr>
          <w:rFonts w:ascii="Arial" w:hAnsi="Arial" w:cs="Arial"/>
          <w:color w:val="auto"/>
          <w:sz w:val="22"/>
        </w:rPr>
      </w:pPr>
    </w:p>
    <w:p w14:paraId="42321498" w14:textId="12EE5A8E" w:rsidR="004D43C3" w:rsidRPr="000C4C69" w:rsidRDefault="004D43C3" w:rsidP="004D43C3">
      <w:pPr>
        <w:pStyle w:val="Heading1"/>
        <w:rPr>
          <w:rFonts w:ascii="Arial" w:hAnsi="Arial" w:cs="Arial"/>
          <w:color w:val="auto"/>
          <w:sz w:val="22"/>
          <w:szCs w:val="22"/>
          <w:u w:val="single"/>
        </w:rPr>
      </w:pPr>
      <w:r w:rsidRPr="000C4C69">
        <w:rPr>
          <w:rFonts w:ascii="Arial" w:hAnsi="Arial" w:cs="Arial"/>
          <w:color w:val="auto"/>
          <w:sz w:val="22"/>
          <w:szCs w:val="22"/>
          <w:u w:val="single"/>
        </w:rPr>
        <w:t>SMOTE</w:t>
      </w:r>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r w:rsidRPr="000C4C69">
        <w:t xml:space="preserve">After analysis of the dataset, we had found out that the dataset was very unbalanced. 95% of the data was about non stroke patients leaving a small 5% of it to be stroke patients. From this we had concluded </w:t>
      </w:r>
    </w:p>
    <w:p w14:paraId="20C54D8F" w14:textId="49756E2B" w:rsidR="004D43C3" w:rsidRPr="000C4C69" w:rsidRDefault="004D43C3" w:rsidP="004D43C3">
      <w:pPr>
        <w:pStyle w:val="CW"/>
      </w:pPr>
      <w:r w:rsidRPr="000C4C69">
        <w:t>this was not enough data to train the machine learning model to accurately predict people who could have strokes. We used Smote to oversample the dataset to make it more balanced.</w:t>
      </w:r>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t>Confusion Matrix Models</w:t>
      </w:r>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41837163" w14:textId="77777777" w:rsidR="00BD4259" w:rsidRPr="000C4C69" w:rsidRDefault="00BD4259" w:rsidP="00BD3FF7">
      <w:pPr>
        <w:rPr>
          <w:rFonts w:ascii="Arial" w:hAnsi="Arial" w:cs="Arial"/>
          <w:color w:val="auto"/>
          <w:sz w:val="22"/>
        </w:rPr>
      </w:pPr>
    </w:p>
    <w:p w14:paraId="175132F3"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8" w:name="_Toc91172724"/>
      <w:r w:rsidRPr="000C4C69">
        <w:rPr>
          <w:rFonts w:ascii="Arial" w:eastAsiaTheme="minorHAnsi" w:hAnsi="Arial" w:cs="Arial"/>
          <w:color w:val="auto"/>
          <w:sz w:val="22"/>
          <w:szCs w:val="22"/>
          <w:u w:val="single"/>
          <w:lang w:val="en-GB"/>
        </w:rPr>
        <w:t>Accuracy Metrics Comparison</w:t>
      </w:r>
      <w:bookmarkEnd w:id="18"/>
      <w:r w:rsidRPr="000C4C69">
        <w:rPr>
          <w:rFonts w:ascii="Arial" w:eastAsiaTheme="minorHAnsi" w:hAnsi="Arial" w:cs="Arial"/>
          <w:color w:val="auto"/>
          <w:sz w:val="22"/>
          <w:szCs w:val="22"/>
          <w:u w:val="single"/>
          <w:lang w:val="en-GB"/>
        </w:rPr>
        <w:t xml:space="preserve"> </w:t>
      </w:r>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19" w:name="_Toc91172725"/>
      <w:r w:rsidRPr="000C4C69">
        <w:rPr>
          <w:rFonts w:ascii="Arial" w:eastAsiaTheme="minorHAnsi" w:hAnsi="Arial" w:cs="Arial"/>
          <w:color w:val="auto"/>
          <w:sz w:val="22"/>
          <w:szCs w:val="22"/>
          <w:u w:val="single"/>
          <w:lang w:val="en-GB"/>
        </w:rPr>
        <w:t>Evaluation</w:t>
      </w:r>
      <w:bookmarkEnd w:id="19"/>
    </w:p>
    <w:p w14:paraId="013B9C55" w14:textId="1D21F1AE" w:rsidR="00F10B83" w:rsidRPr="000C4C69" w:rsidRDefault="00F10B83" w:rsidP="00F10B83">
      <w:pPr>
        <w:rPr>
          <w:rFonts w:ascii="Arial" w:eastAsiaTheme="minorHAnsi" w:hAnsi="Arial" w:cs="Arial"/>
          <w:sz w:val="22"/>
          <w:lang w:val="en-GB"/>
        </w:rPr>
      </w:pPr>
    </w:p>
    <w:p w14:paraId="2153FFE6" w14:textId="10164D69"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we can assume that the majority of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actually the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6CC5A3AF" w14:textId="77777777" w:rsidR="00097C49" w:rsidRDefault="00097C49" w:rsidP="00F10B83">
      <w:pPr>
        <w:rPr>
          <w:rFonts w:ascii="Arial" w:eastAsiaTheme="minorHAnsi" w:hAnsi="Arial" w:cs="Arial"/>
          <w:color w:val="auto"/>
          <w:sz w:val="22"/>
          <w:lang w:val="en-GB"/>
        </w:rPr>
      </w:pPr>
    </w:p>
    <w:p w14:paraId="3A415244" w14:textId="2E8CDB4B" w:rsidR="008628CD" w:rsidRPr="000C4C69" w:rsidRDefault="006561C9" w:rsidP="00F10B83">
      <w:pPr>
        <w:rPr>
          <w:rFonts w:ascii="Arial" w:eastAsiaTheme="minorHAnsi" w:hAnsi="Arial" w:cs="Arial"/>
          <w:color w:val="auto"/>
          <w:sz w:val="22"/>
          <w:lang w:val="en-GB"/>
        </w:rPr>
      </w:pPr>
      <w:r>
        <w:rPr>
          <w:rFonts w:ascii="Arial" w:eastAsiaTheme="minorHAnsi" w:hAnsi="Arial" w:cs="Arial"/>
          <w:color w:val="auto"/>
          <w:sz w:val="22"/>
          <w:lang w:val="en-GB"/>
        </w:rPr>
        <w:t>because it provided the best accuracy for the most</w:t>
      </w:r>
      <w:r w:rsidR="002A69B4">
        <w:rPr>
          <w:rFonts w:ascii="Arial" w:eastAsiaTheme="minorHAnsi" w:hAnsi="Arial" w:cs="Arial"/>
          <w:color w:val="auto"/>
          <w:sz w:val="22"/>
          <w:lang w:val="en-GB"/>
        </w:rPr>
        <w:t xml:space="preserve"> correct</w:t>
      </w:r>
      <w:r>
        <w:rPr>
          <w:rFonts w:ascii="Arial" w:eastAsiaTheme="minorHAnsi" w:hAnsi="Arial" w:cs="Arial"/>
          <w:color w:val="auto"/>
          <w:sz w:val="22"/>
          <w:lang w:val="en-GB"/>
        </w:rPr>
        <w:t xml:space="preserve"> predictions.</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0" w:name="_Toc91172726"/>
      <w:r w:rsidRPr="000C4C69">
        <w:rPr>
          <w:rFonts w:ascii="Arial" w:eastAsiaTheme="minorHAnsi" w:hAnsi="Arial" w:cs="Arial"/>
          <w:color w:val="auto"/>
          <w:sz w:val="22"/>
          <w:szCs w:val="22"/>
          <w:u w:val="single"/>
          <w:lang w:val="en-GB"/>
        </w:rPr>
        <w:t>Conclusion</w:t>
      </w:r>
      <w:bookmarkEnd w:id="20"/>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21" w:name="_Toc91172727"/>
      <w:r w:rsidRPr="000C4C69">
        <w:rPr>
          <w:rFonts w:ascii="Arial" w:eastAsiaTheme="minorHAnsi" w:hAnsi="Arial" w:cs="Arial"/>
          <w:color w:val="auto"/>
          <w:sz w:val="22"/>
          <w:szCs w:val="22"/>
          <w:u w:val="single"/>
          <w:lang w:val="en-GB"/>
        </w:rPr>
        <w:t>References</w:t>
      </w:r>
      <w:bookmarkEnd w:id="21"/>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w:t>
      </w:r>
      <w:proofErr w:type="gramStart"/>
      <w:r w:rsidR="00A20208" w:rsidRPr="000C4C69">
        <w:rPr>
          <w:rFonts w:ascii="Arial" w:hAnsi="Arial" w:cs="Arial"/>
          <w:sz w:val="22"/>
          <w:szCs w:val="22"/>
        </w:rPr>
        <w:t>for</w:t>
      </w:r>
      <w:proofErr w:type="gramEnd"/>
      <w:r w:rsidR="00A20208" w:rsidRPr="000C4C69">
        <w:rPr>
          <w:rFonts w:ascii="Arial" w:hAnsi="Arial" w:cs="Arial"/>
          <w:sz w:val="22"/>
          <w:szCs w:val="22"/>
        </w:rPr>
        <w:t xml:space="preserve"> </w:t>
      </w:r>
      <w:proofErr w:type="spellStart"/>
      <w:r w:rsidR="00A20208" w:rsidRPr="000C4C69">
        <w:rPr>
          <w:rFonts w:ascii="Arial" w:hAnsi="Arial" w:cs="Arial"/>
          <w:sz w:val="22"/>
          <w:szCs w:val="22"/>
        </w:rPr>
        <w:t>definiton</w:t>
      </w:r>
      <w:proofErr w:type="spellEnd"/>
      <w:r w:rsidR="00A20208" w:rsidRPr="000C4C69">
        <w:rPr>
          <w:rFonts w:ascii="Arial" w:hAnsi="Arial" w:cs="Arial"/>
          <w:sz w:val="22"/>
          <w:szCs w:val="22"/>
        </w:rPr>
        <w:t>)</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046B28A5" w:rsidR="000C4C69" w:rsidRPr="00143259" w:rsidRDefault="000C4C69" w:rsidP="00143259">
      <w:pPr>
        <w:pStyle w:val="NormalWeb"/>
        <w:spacing w:before="0" w:beforeAutospacing="0" w:after="0" w:afterAutospacing="0" w:line="360" w:lineRule="atLeast"/>
        <w:rPr>
          <w:rFonts w:ascii="Arial" w:hAnsi="Arial" w:cs="Arial"/>
          <w:color w:val="000000"/>
          <w:sz w:val="22"/>
          <w:szCs w:val="22"/>
        </w:rPr>
      </w:pPr>
      <w:proofErr w:type="spellStart"/>
      <w:r w:rsidRPr="000C4C69">
        <w:rPr>
          <w:rFonts w:ascii="Arial" w:hAnsi="Arial" w:cs="Arial"/>
          <w:color w:val="000000"/>
          <w:sz w:val="22"/>
          <w:szCs w:val="22"/>
        </w:rPr>
        <w:t>Laerd</w:t>
      </w:r>
      <w:proofErr w:type="spellEnd"/>
      <w:r w:rsidRPr="000C4C69">
        <w:rPr>
          <w:rFonts w:ascii="Arial" w:hAnsi="Arial" w:cs="Arial"/>
          <w:color w:val="000000"/>
          <w:sz w:val="22"/>
          <w:szCs w:val="22"/>
        </w:rPr>
        <w:t xml:space="preserve"> Statistics (2018). Linear Regression Analysis in SPSS Statistics - Procedure, Assumptions and Reporting the output. [online] Laerd.com. Available at: https://statistics.laerd.com/spss-tutorials/linear-regression-using-spss-statistics.php.</w:t>
      </w:r>
    </w:p>
    <w:sectPr w:rsidR="000C4C69" w:rsidRPr="00143259"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19AD0" w14:textId="77777777" w:rsidR="00545AAF" w:rsidRDefault="00545AAF" w:rsidP="004B7E44">
      <w:r>
        <w:separator/>
      </w:r>
    </w:p>
  </w:endnote>
  <w:endnote w:type="continuationSeparator" w:id="0">
    <w:p w14:paraId="5137BBE3" w14:textId="77777777" w:rsidR="00545AAF" w:rsidRDefault="00545AA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38E60" w14:textId="77777777" w:rsidR="00545AAF" w:rsidRDefault="00545AAF" w:rsidP="004B7E44">
      <w:r>
        <w:separator/>
      </w:r>
    </w:p>
  </w:footnote>
  <w:footnote w:type="continuationSeparator" w:id="0">
    <w:p w14:paraId="53401507" w14:textId="77777777" w:rsidR="00545AAF" w:rsidRDefault="00545AA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kFAIyND14tAAAA"/>
  </w:docVars>
  <w:rsids>
    <w:rsidRoot w:val="008D1D07"/>
    <w:rsid w:val="00020BF1"/>
    <w:rsid w:val="00034612"/>
    <w:rsid w:val="000365A3"/>
    <w:rsid w:val="000407F4"/>
    <w:rsid w:val="00041014"/>
    <w:rsid w:val="00046430"/>
    <w:rsid w:val="000622C4"/>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615E"/>
    <w:rsid w:val="001E112F"/>
    <w:rsid w:val="001E7DAD"/>
    <w:rsid w:val="001F0465"/>
    <w:rsid w:val="001F1337"/>
    <w:rsid w:val="001F6C77"/>
    <w:rsid w:val="001F720F"/>
    <w:rsid w:val="00216E12"/>
    <w:rsid w:val="002470FB"/>
    <w:rsid w:val="002579D0"/>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61C9"/>
    <w:rsid w:val="00674AF0"/>
    <w:rsid w:val="00677EA8"/>
    <w:rsid w:val="00682D7F"/>
    <w:rsid w:val="00685FBC"/>
    <w:rsid w:val="00691163"/>
    <w:rsid w:val="00696AE2"/>
    <w:rsid w:val="006970F0"/>
    <w:rsid w:val="006A2A54"/>
    <w:rsid w:val="006A3CE7"/>
    <w:rsid w:val="006A43A4"/>
    <w:rsid w:val="006B02AB"/>
    <w:rsid w:val="006B65D5"/>
    <w:rsid w:val="006D153D"/>
    <w:rsid w:val="006D50CB"/>
    <w:rsid w:val="006D5E5E"/>
    <w:rsid w:val="006E5E8F"/>
    <w:rsid w:val="006F311B"/>
    <w:rsid w:val="00707B3B"/>
    <w:rsid w:val="0072303F"/>
    <w:rsid w:val="00731E4C"/>
    <w:rsid w:val="0073307E"/>
    <w:rsid w:val="0073388C"/>
    <w:rsid w:val="00733E58"/>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900D9A"/>
    <w:rsid w:val="00906C6E"/>
    <w:rsid w:val="00907FB8"/>
    <w:rsid w:val="009120E9"/>
    <w:rsid w:val="00945900"/>
    <w:rsid w:val="0098004E"/>
    <w:rsid w:val="009A1E8B"/>
    <w:rsid w:val="009A40CE"/>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17E16"/>
    <w:rsid w:val="00C21B54"/>
    <w:rsid w:val="00C23F59"/>
    <w:rsid w:val="00C30C0A"/>
    <w:rsid w:val="00C3761D"/>
    <w:rsid w:val="00C43956"/>
    <w:rsid w:val="00C456E5"/>
    <w:rsid w:val="00C53739"/>
    <w:rsid w:val="00C6148E"/>
    <w:rsid w:val="00C6703F"/>
    <w:rsid w:val="00C72A70"/>
    <w:rsid w:val="00C835BA"/>
    <w:rsid w:val="00CB0D9D"/>
    <w:rsid w:val="00CB5A24"/>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TotalTime>
  <Pages>10</Pages>
  <Words>2819</Words>
  <Characters>13978</Characters>
  <Application>Microsoft Office Word</Application>
  <DocSecurity>0</DocSecurity>
  <Lines>326</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2</cp:revision>
  <dcterms:created xsi:type="dcterms:W3CDTF">2021-12-27T23:44:00Z</dcterms:created>
  <dcterms:modified xsi:type="dcterms:W3CDTF">2021-12-27T23:44:00Z</dcterms:modified>
</cp:coreProperties>
</file>